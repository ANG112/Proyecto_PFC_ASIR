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ECE3" w14:textId="77777777" w:rsidR="00404D86" w:rsidRDefault="00404D86" w:rsidP="004A48D3">
      <w:pPr>
        <w:spacing w:line="360" w:lineRule="auto"/>
      </w:pPr>
    </w:p>
    <w:p w14:paraId="4688DB3E" w14:textId="77777777" w:rsidR="00FD00F4" w:rsidRDefault="00FD00F4" w:rsidP="00D13221">
      <w:pPr>
        <w:spacing w:line="360" w:lineRule="auto"/>
        <w:jc w:val="center"/>
        <w:rPr>
          <w:rFonts w:eastAsiaTheme="majorEastAsia" w:cstheme="majorBidi"/>
          <w:b/>
          <w:bCs/>
          <w:caps/>
          <w:spacing w:val="-10"/>
          <w:kern w:val="28"/>
          <w:sz w:val="48"/>
          <w:szCs w:val="48"/>
        </w:rPr>
      </w:pPr>
    </w:p>
    <w:p w14:paraId="0E7DC77B" w14:textId="0F49F589" w:rsidR="00FD00F4" w:rsidRDefault="00FD00F4" w:rsidP="00D13221">
      <w:pPr>
        <w:spacing w:line="360" w:lineRule="auto"/>
        <w:jc w:val="center"/>
        <w:rPr>
          <w:rFonts w:eastAsiaTheme="majorEastAsia" w:cstheme="majorBidi"/>
          <w:b/>
          <w:bCs/>
          <w:caps/>
          <w:spacing w:val="-10"/>
          <w:kern w:val="28"/>
          <w:sz w:val="48"/>
          <w:szCs w:val="48"/>
        </w:rPr>
      </w:pPr>
    </w:p>
    <w:p w14:paraId="2C04DA56" w14:textId="5620B194" w:rsidR="000D677A" w:rsidRPr="00852669" w:rsidRDefault="00852669" w:rsidP="00D13221">
      <w:pPr>
        <w:spacing w:line="360" w:lineRule="auto"/>
        <w:jc w:val="center"/>
        <w:rPr>
          <w:rFonts w:cs="Times New Roman"/>
          <w:sz w:val="72"/>
          <w:szCs w:val="72"/>
        </w:rPr>
      </w:pPr>
      <w:r w:rsidRPr="00852669">
        <w:rPr>
          <w:rFonts w:cs="Times New Roman"/>
          <w:sz w:val="72"/>
          <w:szCs w:val="72"/>
        </w:rPr>
        <w:t>Diseño e implementación de una plataforma para el análisis de datos orientada a las Pymes.</w:t>
      </w:r>
    </w:p>
    <w:p w14:paraId="59B1FA40" w14:textId="7D4A726C" w:rsidR="002139AB" w:rsidRDefault="00090732" w:rsidP="004A48D3">
      <w:pPr>
        <w:spacing w:line="360" w:lineRule="auto"/>
      </w:pPr>
      <w:r w:rsidRPr="00D13221">
        <w:rPr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753AF3" wp14:editId="54D75F51">
                <wp:simplePos x="0" y="0"/>
                <wp:positionH relativeFrom="page">
                  <wp:posOffset>3627120</wp:posOffset>
                </wp:positionH>
                <wp:positionV relativeFrom="paragraph">
                  <wp:posOffset>2071370</wp:posOffset>
                </wp:positionV>
                <wp:extent cx="3802380" cy="1219200"/>
                <wp:effectExtent l="0" t="0" r="0" b="0"/>
                <wp:wrapNone/>
                <wp:docPr id="98014159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9D744C" w14:textId="73A55771" w:rsidR="004F7500" w:rsidRPr="004F180E" w:rsidRDefault="004F7500" w:rsidP="004F750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F7500">
                              <w:rPr>
                                <w:b/>
                                <w:bCs/>
                              </w:rPr>
                              <w:t>CONVOCATORIA</w:t>
                            </w:r>
                            <w:r w:rsidRPr="004F7500">
                              <w:t xml:space="preserve">: </w:t>
                            </w:r>
                            <w:r w:rsidR="00CA7573">
                              <w:t>23 de febrero de 2026</w:t>
                            </w:r>
                          </w:p>
                          <w:p w14:paraId="5183680B" w14:textId="343B75CE" w:rsidR="004F7500" w:rsidRPr="004F7500" w:rsidRDefault="004F7500" w:rsidP="004F7500">
                            <w:r w:rsidRPr="004F180E">
                              <w:rPr>
                                <w:b/>
                                <w:bCs/>
                              </w:rPr>
                              <w:t>ALUMNO/A</w:t>
                            </w:r>
                            <w:r w:rsidRPr="004F7500">
                              <w:t xml:space="preserve">: </w:t>
                            </w:r>
                            <w:r>
                              <w:t>Alfonso Nieto García</w:t>
                            </w:r>
                          </w:p>
                          <w:p w14:paraId="393B3F12" w14:textId="7DA7A7C0" w:rsidR="004F7500" w:rsidRPr="004F7500" w:rsidRDefault="004F7500" w:rsidP="004F7500">
                            <w:r w:rsidRPr="004F180E">
                              <w:rPr>
                                <w:b/>
                                <w:bCs/>
                              </w:rPr>
                              <w:t>TUTOR/A</w:t>
                            </w:r>
                            <w:r w:rsidRPr="004F7500">
                              <w:t xml:space="preserve">: </w:t>
                            </w:r>
                            <w:r>
                              <w:t>Paola García Iturralde</w:t>
                            </w:r>
                          </w:p>
                          <w:p w14:paraId="5B13BE76" w14:textId="69E48CB0" w:rsidR="00011496" w:rsidRPr="00EE57D7" w:rsidRDefault="004F7500" w:rsidP="004F7500">
                            <w:r w:rsidRPr="004F180E">
                              <w:rPr>
                                <w:b/>
                                <w:bCs/>
                              </w:rPr>
                              <w:t>CICLO</w:t>
                            </w:r>
                            <w:r w:rsidRPr="004F7500">
                              <w:t>: Administración de sistemas informáticos en 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753AF3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285.6pt;margin-top:163.1pt;width:299.4pt;height:96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" filled="f" stroked="f" strokeweight=".5pt">
                <v:textbox>
                  <w:txbxContent>
                    <w:p w14:paraId="369D744C" w14:textId="73A55771" w:rsidR="004F7500" w:rsidRPr="004F180E" w:rsidRDefault="004F7500" w:rsidP="004F7500">
                      <w:pPr>
                        <w:rPr>
                          <w:b/>
                          <w:bCs/>
                        </w:rPr>
                      </w:pPr>
                      <w:r w:rsidRPr="004F7500">
                        <w:rPr>
                          <w:b/>
                          <w:bCs/>
                        </w:rPr>
                        <w:t>CONVOCATORIA</w:t>
                      </w:r>
                      <w:r w:rsidRPr="004F7500">
                        <w:t xml:space="preserve">: </w:t>
                      </w:r>
                      <w:r w:rsidR="00CA7573">
                        <w:t>23 de febrero de 2026</w:t>
                      </w:r>
                    </w:p>
                    <w:p w14:paraId="5183680B" w14:textId="343B75CE" w:rsidR="004F7500" w:rsidRPr="004F7500" w:rsidRDefault="004F7500" w:rsidP="004F7500">
                      <w:r w:rsidRPr="004F180E">
                        <w:rPr>
                          <w:b/>
                          <w:bCs/>
                        </w:rPr>
                        <w:t>ALUMNO/A</w:t>
                      </w:r>
                      <w:r w:rsidRPr="004F7500">
                        <w:t xml:space="preserve">: </w:t>
                      </w:r>
                      <w:r>
                        <w:t>Alfonso Nieto García</w:t>
                      </w:r>
                    </w:p>
                    <w:p w14:paraId="393B3F12" w14:textId="7DA7A7C0" w:rsidR="004F7500" w:rsidRPr="004F7500" w:rsidRDefault="004F7500" w:rsidP="004F7500">
                      <w:r w:rsidRPr="004F180E">
                        <w:rPr>
                          <w:b/>
                          <w:bCs/>
                        </w:rPr>
                        <w:t>TUTOR/A</w:t>
                      </w:r>
                      <w:r w:rsidRPr="004F7500">
                        <w:t xml:space="preserve">: </w:t>
                      </w:r>
                      <w:r>
                        <w:t>Paola García Iturralde</w:t>
                      </w:r>
                    </w:p>
                    <w:p w14:paraId="5B13BE76" w14:textId="69E48CB0" w:rsidR="00011496" w:rsidRPr="00EE57D7" w:rsidRDefault="004F7500" w:rsidP="004F7500">
                      <w:r w:rsidRPr="004F180E">
                        <w:rPr>
                          <w:b/>
                          <w:bCs/>
                        </w:rPr>
                        <w:t>CICLO</w:t>
                      </w:r>
                      <w:r w:rsidRPr="004F7500">
                        <w:t>: Administración de sistemas informáticos en red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04D86">
        <w:br w:type="page"/>
      </w:r>
    </w:p>
    <w:bookmarkStart w:id="1" w:name="_Toc86312478" w:displacedByCustomXml="next"/>
    <w:bookmarkStart w:id="2" w:name="_Toc89079115" w:displacedByCustomXml="next"/>
    <w:sdt>
      <w:sdtPr>
        <w:rPr>
          <w:rFonts w:eastAsiaTheme="minorHAnsi" w:cstheme="minorBidi"/>
          <w:b w:val="0"/>
          <w:caps w:val="0"/>
          <w:color w:val="auto"/>
          <w:sz w:val="24"/>
          <w:szCs w:val="22"/>
          <w:lang w:eastAsia="en-US"/>
        </w:rPr>
        <w:id w:val="-94329711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EE6D5BE" w14:textId="06541CDC" w:rsidR="005C34DA" w:rsidRDefault="005C34DA">
          <w:pPr>
            <w:pStyle w:val="TtuloTDC"/>
          </w:pPr>
          <w:r>
            <w:t>Contenido</w:t>
          </w:r>
        </w:p>
        <w:p w14:paraId="1C8C786A" w14:textId="0959E2E7" w:rsidR="005C34DA" w:rsidRDefault="005C34DA">
          <w:pPr>
            <w:pStyle w:val="TDC1"/>
            <w:tabs>
              <w:tab w:val="left" w:pos="440"/>
              <w:tab w:val="right" w:leader="dot" w:pos="854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52685" w:history="1">
            <w:r w:rsidRPr="005F7390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3BC5" w14:textId="06081F21" w:rsidR="005C34DA" w:rsidRDefault="005C34DA">
          <w:pPr>
            <w:pStyle w:val="TDC1"/>
            <w:tabs>
              <w:tab w:val="left" w:pos="440"/>
              <w:tab w:val="right" w:leader="dot" w:pos="854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es-ES"/>
              <w14:ligatures w14:val="standardContextual"/>
            </w:rPr>
          </w:pPr>
          <w:hyperlink w:anchor="_Toc211452686" w:history="1">
            <w:r w:rsidRPr="005F7390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5D66C" w14:textId="6C6861F8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687" w:history="1">
            <w:r w:rsidRPr="005F7390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Justificación y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FCF9F" w14:textId="76C91DD0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688" w:history="1">
            <w:r w:rsidRPr="005F7390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CA6D5" w14:textId="67A9AED0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689" w:history="1">
            <w:r w:rsidRPr="005F7390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Objetivos del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90955" w14:textId="024AA4C5" w:rsidR="005C34DA" w:rsidRDefault="005C34DA">
          <w:pPr>
            <w:pStyle w:val="TDC1"/>
            <w:tabs>
              <w:tab w:val="left" w:pos="440"/>
              <w:tab w:val="right" w:leader="dot" w:pos="854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es-ES"/>
              <w14:ligatures w14:val="standardContextual"/>
            </w:rPr>
          </w:pPr>
          <w:hyperlink w:anchor="_Toc211452690" w:history="1">
            <w:r w:rsidRPr="005F7390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Motivación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7AE17" w14:textId="018FB06A" w:rsidR="005C34DA" w:rsidRDefault="005C34DA">
          <w:pPr>
            <w:pStyle w:val="TDC1"/>
            <w:tabs>
              <w:tab w:val="left" w:pos="440"/>
              <w:tab w:val="right" w:leader="dot" w:pos="854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es-ES"/>
              <w14:ligatures w14:val="standardContextual"/>
            </w:rPr>
          </w:pPr>
          <w:hyperlink w:anchor="_Toc211452691" w:history="1">
            <w:r w:rsidRPr="005F7390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E6246" w14:textId="53989189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692" w:history="1">
            <w:r w:rsidRPr="005F7390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Fundamentos de infraestructura y seguridad (ASIR)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D00ED" w14:textId="5EFB2B61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693" w:history="1">
            <w:r w:rsidRPr="005F7390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Fundamentos de ingeniería de datos (pipelines, BI, orquestación)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97AB6" w14:textId="1D211A00" w:rsidR="005C34DA" w:rsidRDefault="005C34DA">
          <w:pPr>
            <w:pStyle w:val="TDC1"/>
            <w:tabs>
              <w:tab w:val="left" w:pos="440"/>
              <w:tab w:val="right" w:leader="dot" w:pos="854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es-ES"/>
              <w14:ligatures w14:val="standardContextual"/>
            </w:rPr>
          </w:pPr>
          <w:hyperlink w:anchor="_Toc211452694" w:history="1">
            <w:r w:rsidRPr="005F7390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Otros desarrollos anteriores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56034" w14:textId="0601F08F" w:rsidR="005C34DA" w:rsidRDefault="005C34DA">
          <w:pPr>
            <w:pStyle w:val="TDC1"/>
            <w:tabs>
              <w:tab w:val="left" w:pos="440"/>
              <w:tab w:val="right" w:leader="dot" w:pos="854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es-ES"/>
              <w14:ligatures w14:val="standardContextual"/>
            </w:rPr>
          </w:pPr>
          <w:hyperlink w:anchor="_Toc211452695" w:history="1">
            <w:r w:rsidRPr="005F7390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85454" w14:textId="3ADCCE44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696" w:history="1">
            <w:r w:rsidRPr="005F7390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Justificación de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7DF27" w14:textId="490601F9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697" w:history="1">
            <w:r w:rsidRPr="005F7390">
              <w:rPr>
                <w:rStyle w:val="Hipervnculo"/>
                <w:noProof/>
              </w:rPr>
              <w:t>7.2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Hardware y software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8A8D4" w14:textId="727CDAB8" w:rsidR="005C34DA" w:rsidRDefault="005C34DA">
          <w:pPr>
            <w:pStyle w:val="TDC1"/>
            <w:tabs>
              <w:tab w:val="left" w:pos="440"/>
              <w:tab w:val="right" w:leader="dot" w:pos="854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es-ES"/>
              <w14:ligatures w14:val="standardContextual"/>
            </w:rPr>
          </w:pPr>
          <w:hyperlink w:anchor="_Toc211452698" w:history="1">
            <w:r w:rsidRPr="005F7390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Desarrollo del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1C46A" w14:textId="31F6B8CE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699" w:history="1">
            <w:r w:rsidRPr="005F7390">
              <w:rPr>
                <w:rStyle w:val="Hipervnculo"/>
                <w:noProof/>
              </w:rPr>
              <w:t>8.1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Módulo 1: Requisitos y diseño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8EE40" w14:textId="1E184358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700" w:history="1">
            <w:r w:rsidRPr="005F7390">
              <w:rPr>
                <w:rStyle w:val="Hipervnculo"/>
                <w:noProof/>
              </w:rPr>
              <w:t>8.2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Módulo 2: Infraestructura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8DBA0" w14:textId="545BC655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701" w:history="1">
            <w:r w:rsidRPr="005F7390">
              <w:rPr>
                <w:rStyle w:val="Hipervnculo"/>
                <w:noProof/>
              </w:rPr>
              <w:t>8.3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Módulo 3: Automatización y mantenimiento SO y aplicaciones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E62D1" w14:textId="7952DD3A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702" w:history="1">
            <w:r w:rsidRPr="005F7390">
              <w:rPr>
                <w:rStyle w:val="Hipervnculo"/>
                <w:noProof/>
              </w:rPr>
              <w:t>8.4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Módulo 4: Ingesta y procesamiento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1AFA9" w14:textId="7891ADF9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703" w:history="1">
            <w:r w:rsidRPr="005F7390">
              <w:rPr>
                <w:rStyle w:val="Hipervnculo"/>
                <w:noProof/>
              </w:rPr>
              <w:t>8.5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Módulo 5: Visualización y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CC807" w14:textId="3FEDF88E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704" w:history="1">
            <w:r w:rsidRPr="005F7390">
              <w:rPr>
                <w:rStyle w:val="Hipervnculo"/>
                <w:noProof/>
              </w:rPr>
              <w:t>8.6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Módulo 6: Monitorización y resiliencia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28204" w14:textId="6ED2195E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705" w:history="1">
            <w:r w:rsidRPr="005F7390">
              <w:rPr>
                <w:rStyle w:val="Hipervnculo"/>
                <w:noProof/>
              </w:rPr>
              <w:t>8.7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Módulo 7: Documentación y entrega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CC9D" w14:textId="3AC9051B" w:rsidR="005C34DA" w:rsidRDefault="005C34DA">
          <w:pPr>
            <w:pStyle w:val="TDC1"/>
            <w:tabs>
              <w:tab w:val="left" w:pos="440"/>
              <w:tab w:val="right" w:leader="dot" w:pos="854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es-ES"/>
              <w14:ligatures w14:val="standardContextual"/>
            </w:rPr>
          </w:pPr>
          <w:hyperlink w:anchor="_Toc211452706" w:history="1">
            <w:r w:rsidRPr="005F7390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071EF" w14:textId="3F735CF7" w:rsidR="005C34DA" w:rsidRDefault="005C34DA">
          <w:pPr>
            <w:pStyle w:val="TDC1"/>
            <w:tabs>
              <w:tab w:val="left" w:pos="660"/>
              <w:tab w:val="right" w:leader="dot" w:pos="854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es-ES"/>
              <w14:ligatures w14:val="standardContextual"/>
            </w:rPr>
          </w:pPr>
          <w:hyperlink w:anchor="_Toc211452707" w:history="1">
            <w:r w:rsidRPr="005F7390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FC1ED" w14:textId="04AF8AA7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708" w:history="1">
            <w:r w:rsidRPr="005F7390">
              <w:rPr>
                <w:rStyle w:val="Hipervnculo"/>
                <w:noProof/>
              </w:rPr>
              <w:t>10.1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F94B6" w14:textId="4EE45FEE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709" w:history="1">
            <w:r w:rsidRPr="005F7390">
              <w:rPr>
                <w:rStyle w:val="Hipervnculo"/>
                <w:noProof/>
              </w:rPr>
              <w:t>10.2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8EE5E" w14:textId="1DD5AEB9" w:rsidR="005C34DA" w:rsidRDefault="005C34DA">
          <w:pPr>
            <w:pStyle w:val="TDC2"/>
            <w:tabs>
              <w:tab w:val="left" w:pos="660"/>
              <w:tab w:val="right" w:leader="dot" w:pos="854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1452710" w:history="1">
            <w:r w:rsidRPr="005F7390">
              <w:rPr>
                <w:rStyle w:val="Hipervnculo"/>
                <w:noProof/>
              </w:rPr>
              <w:t>10.3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Índice de citas e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D8DD9" w14:textId="79C37D9D" w:rsidR="005C34DA" w:rsidRDefault="005C34DA">
          <w:pPr>
            <w:pStyle w:val="TDC1"/>
            <w:tabs>
              <w:tab w:val="left" w:pos="660"/>
              <w:tab w:val="right" w:leader="dot" w:pos="854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es-ES"/>
              <w14:ligatures w14:val="standardContextual"/>
            </w:rPr>
          </w:pPr>
          <w:hyperlink w:anchor="_Toc211452711" w:history="1">
            <w:r w:rsidRPr="005F7390">
              <w:rPr>
                <w:rStyle w:val="Hipervnculo"/>
                <w:noProof/>
              </w:rPr>
              <w:t>11.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lang w:eastAsia="es-ES"/>
                <w14:ligatures w14:val="standardContextual"/>
              </w:rPr>
              <w:tab/>
            </w:r>
            <w:r w:rsidRPr="005F7390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_Toc211452711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536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2BB21" w14:textId="7E971D83" w:rsidR="005C34DA" w:rsidRDefault="005C34DA">
          <w:r>
            <w:rPr>
              <w:b/>
              <w:bCs/>
            </w:rPr>
            <w:fldChar w:fldCharType="end"/>
          </w:r>
        </w:p>
      </w:sdtContent>
    </w:sdt>
    <w:p w14:paraId="1CEDB746" w14:textId="4236AAF9" w:rsidR="00D2027A" w:rsidRDefault="00D2027A">
      <w:pPr>
        <w:jc w:val="left"/>
      </w:pPr>
      <w:r>
        <w:br w:type="page"/>
      </w:r>
    </w:p>
    <w:p w14:paraId="434A1875" w14:textId="5C806121" w:rsidR="00900C8D" w:rsidRDefault="00900C8D" w:rsidP="004E6EB5">
      <w:pPr>
        <w:pStyle w:val="Ttulo1"/>
      </w:pPr>
      <w:bookmarkStart w:id="3" w:name="_Toc211452685"/>
      <w:r>
        <w:lastRenderedPageBreak/>
        <w:t>Abstract</w:t>
      </w:r>
      <w:bookmarkEnd w:id="3"/>
    </w:p>
    <w:p w14:paraId="01F4A5F8" w14:textId="77777777" w:rsidR="00653488" w:rsidRDefault="00900C8D" w:rsidP="00900C8D">
      <w:pPr>
        <w:rPr>
          <w:rFonts w:cs="Times New Roman"/>
          <w:szCs w:val="24"/>
        </w:rPr>
      </w:pPr>
      <w:r w:rsidRPr="004D1146">
        <w:rPr>
          <w:rFonts w:cs="Times New Roman"/>
          <w:szCs w:val="24"/>
        </w:rPr>
        <w:t>Este proyecto propone el diseño e implementación de una plataforma de datos segura, automatizada</w:t>
      </w:r>
      <w:r w:rsidR="00E02438">
        <w:rPr>
          <w:rFonts w:cs="Times New Roman"/>
          <w:szCs w:val="24"/>
        </w:rPr>
        <w:t>, económica</w:t>
      </w:r>
      <w:r w:rsidRPr="004D1146">
        <w:rPr>
          <w:rFonts w:cs="Times New Roman"/>
          <w:szCs w:val="24"/>
        </w:rPr>
        <w:t xml:space="preserve"> y accesible para una empresa ficticia del sector e-</w:t>
      </w:r>
      <w:proofErr w:type="spellStart"/>
      <w:r w:rsidRPr="004D1146">
        <w:rPr>
          <w:rFonts w:cs="Times New Roman"/>
          <w:szCs w:val="24"/>
        </w:rPr>
        <w:t>commerce</w:t>
      </w:r>
      <w:proofErr w:type="spellEnd"/>
      <w:r w:rsidRPr="004D1146">
        <w:rPr>
          <w:rFonts w:cs="Times New Roman"/>
          <w:szCs w:val="24"/>
        </w:rPr>
        <w:t xml:space="preserve">. A partir de un conjunto de datos realista, se aborda el ciclo completo de ingeniería de datos: desde la recogida de requisitos funcionales hasta la visualización de indicadores clave mediante </w:t>
      </w:r>
      <w:proofErr w:type="spellStart"/>
      <w:r w:rsidRPr="004D1146">
        <w:rPr>
          <w:rFonts w:cs="Times New Roman"/>
          <w:szCs w:val="24"/>
        </w:rPr>
        <w:t>dashboards</w:t>
      </w:r>
      <w:proofErr w:type="spellEnd"/>
      <w:r w:rsidRPr="004D1146">
        <w:rPr>
          <w:rFonts w:cs="Times New Roman"/>
          <w:szCs w:val="24"/>
        </w:rPr>
        <w:t xml:space="preserve"> interactivos. </w:t>
      </w:r>
    </w:p>
    <w:p w14:paraId="247EAE05" w14:textId="77777777" w:rsidR="00653488" w:rsidRDefault="00900C8D" w:rsidP="00900C8D">
      <w:pPr>
        <w:rPr>
          <w:rFonts w:cs="Times New Roman"/>
          <w:szCs w:val="24"/>
        </w:rPr>
      </w:pPr>
      <w:r w:rsidRPr="004D1146">
        <w:rPr>
          <w:rFonts w:cs="Times New Roman"/>
          <w:szCs w:val="24"/>
        </w:rPr>
        <w:t xml:space="preserve">La solución integra tecnologías de virtualización, bases de datos relacionales, orquestación de flujos ETL y herramientas de </w:t>
      </w:r>
      <w:proofErr w:type="gramStart"/>
      <w:r w:rsidRPr="004D1146">
        <w:rPr>
          <w:rFonts w:cs="Times New Roman"/>
          <w:szCs w:val="24"/>
        </w:rPr>
        <w:t xml:space="preserve">Business </w:t>
      </w:r>
      <w:proofErr w:type="spellStart"/>
      <w:r w:rsidRPr="004D1146">
        <w:rPr>
          <w:rFonts w:cs="Times New Roman"/>
          <w:szCs w:val="24"/>
        </w:rPr>
        <w:t>Intelligence</w:t>
      </w:r>
      <w:proofErr w:type="spellEnd"/>
      <w:proofErr w:type="gramEnd"/>
      <w:r w:rsidRPr="004D1146">
        <w:rPr>
          <w:rFonts w:cs="Times New Roman"/>
          <w:szCs w:val="24"/>
        </w:rPr>
        <w:t xml:space="preserve">, todo ello desplegado sobre una infraestructura híbrida simulada y reforzada con medidas de seguridad operativas. </w:t>
      </w:r>
    </w:p>
    <w:p w14:paraId="0C990E22" w14:textId="1963B30A" w:rsidR="00900C8D" w:rsidRPr="004D1146" w:rsidRDefault="00900C8D" w:rsidP="00900C8D">
      <w:pPr>
        <w:rPr>
          <w:rFonts w:cs="Times New Roman"/>
          <w:szCs w:val="24"/>
        </w:rPr>
      </w:pPr>
      <w:r w:rsidRPr="004D1146">
        <w:rPr>
          <w:rFonts w:cs="Times New Roman"/>
          <w:szCs w:val="24"/>
        </w:rPr>
        <w:t>El enfoque combina competencias del ciclo ASIR con principios de ingeniería de datos moderna, orientando el desarrollo hacia la utilidad</w:t>
      </w:r>
      <w:r w:rsidR="00011461">
        <w:rPr>
          <w:rFonts w:cs="Times New Roman"/>
          <w:szCs w:val="24"/>
        </w:rPr>
        <w:t xml:space="preserve"> y alto valor</w:t>
      </w:r>
      <w:r w:rsidRPr="004D1146">
        <w:rPr>
          <w:rFonts w:cs="Times New Roman"/>
          <w:szCs w:val="24"/>
        </w:rPr>
        <w:t xml:space="preserve"> empresarial y la sostenibilidad técnica.</w:t>
      </w:r>
    </w:p>
    <w:p w14:paraId="6EB06E44" w14:textId="77777777" w:rsidR="00900C8D" w:rsidRPr="004C2CF7" w:rsidRDefault="00900C8D" w:rsidP="00900C8D">
      <w:pPr>
        <w:spacing w:line="278" w:lineRule="auto"/>
        <w:jc w:val="left"/>
      </w:pPr>
      <w:r>
        <w:br w:type="page"/>
      </w:r>
    </w:p>
    <w:p w14:paraId="01831779" w14:textId="4DE9064D" w:rsidR="00900C8D" w:rsidRDefault="00900C8D" w:rsidP="004E6EB5">
      <w:pPr>
        <w:pStyle w:val="Ttulo1"/>
      </w:pPr>
      <w:bookmarkStart w:id="4" w:name="_Toc211452686"/>
      <w:r w:rsidRPr="00AC3E62">
        <w:lastRenderedPageBreak/>
        <w:t>Introducción</w:t>
      </w:r>
      <w:bookmarkEnd w:id="4"/>
      <w:r w:rsidRPr="00AC3E62">
        <w:t xml:space="preserve"> </w:t>
      </w:r>
    </w:p>
    <w:p w14:paraId="1D283EAC" w14:textId="134885BA" w:rsidR="00900C8D" w:rsidRDefault="00900C8D" w:rsidP="004E6EB5">
      <w:pPr>
        <w:pStyle w:val="Ttulo2"/>
      </w:pPr>
      <w:bookmarkStart w:id="5" w:name="_Toc211452687"/>
      <w:r w:rsidRPr="00AC3E62">
        <w:t>Justificación y contexto</w:t>
      </w:r>
      <w:bookmarkEnd w:id="5"/>
      <w:r w:rsidRPr="00AC3E62">
        <w:t xml:space="preserve"> </w:t>
      </w:r>
    </w:p>
    <w:p w14:paraId="2BF90B6D" w14:textId="77777777" w:rsidR="00900C8D" w:rsidRPr="004D1146" w:rsidRDefault="00900C8D" w:rsidP="00900C8D">
      <w:pPr>
        <w:rPr>
          <w:rFonts w:cs="Times New Roman"/>
          <w:szCs w:val="24"/>
        </w:rPr>
      </w:pPr>
      <w:r w:rsidRPr="004D1146">
        <w:rPr>
          <w:rFonts w:cs="Times New Roman"/>
          <w:szCs w:val="24"/>
        </w:rPr>
        <w:t xml:space="preserve">En un entorno empresarial cada vez más orientado al dato, las pymes se enfrentan al reto de aprovechar su información sin disponer de grandes recursos técnicos ni humanos. </w:t>
      </w:r>
    </w:p>
    <w:p w14:paraId="0C3829C2" w14:textId="77777777" w:rsidR="00900C8D" w:rsidRPr="004D1146" w:rsidRDefault="00900C8D" w:rsidP="00900C8D">
      <w:pPr>
        <w:rPr>
          <w:rFonts w:cs="Times New Roman"/>
          <w:szCs w:val="24"/>
        </w:rPr>
      </w:pPr>
      <w:r w:rsidRPr="004D1146">
        <w:rPr>
          <w:rFonts w:cs="Times New Roman"/>
          <w:szCs w:val="24"/>
        </w:rPr>
        <w:t xml:space="preserve">La falta de automatización, seguridad operativa y accesibilidad para perfiles no técnicos limita su capacidad de análisis y toma de decisiones. </w:t>
      </w:r>
    </w:p>
    <w:p w14:paraId="61A6A871" w14:textId="77777777" w:rsidR="00900C8D" w:rsidRPr="004D1146" w:rsidRDefault="00900C8D" w:rsidP="00900C8D">
      <w:pPr>
        <w:rPr>
          <w:rFonts w:cs="Times New Roman"/>
          <w:szCs w:val="24"/>
        </w:rPr>
      </w:pPr>
      <w:r w:rsidRPr="004D1146">
        <w:rPr>
          <w:rFonts w:cs="Times New Roman"/>
          <w:szCs w:val="24"/>
        </w:rPr>
        <w:t>Este proyecto se enmarca en ese contexto, proponiendo una solución que simula un entorno realista de un e-</w:t>
      </w:r>
      <w:proofErr w:type="spellStart"/>
      <w:r w:rsidRPr="004D1146">
        <w:rPr>
          <w:rFonts w:cs="Times New Roman"/>
          <w:szCs w:val="24"/>
        </w:rPr>
        <w:t>commerce</w:t>
      </w:r>
      <w:proofErr w:type="spellEnd"/>
      <w:r w:rsidRPr="004D1146">
        <w:rPr>
          <w:rFonts w:cs="Times New Roman"/>
          <w:szCs w:val="24"/>
        </w:rPr>
        <w:t xml:space="preserve"> y que permite integrar infraestructura, seguridad y análisis de datos en una plataforma funcional y documentada.</w:t>
      </w:r>
    </w:p>
    <w:p w14:paraId="5198D8A5" w14:textId="4059DB74" w:rsidR="00900C8D" w:rsidRDefault="00900C8D" w:rsidP="004E6EB5">
      <w:pPr>
        <w:pStyle w:val="Ttulo2"/>
      </w:pPr>
      <w:bookmarkStart w:id="6" w:name="_Toc211452688"/>
      <w:r w:rsidRPr="00AC3E62">
        <w:t>Planteamiento del problema</w:t>
      </w:r>
      <w:bookmarkEnd w:id="6"/>
      <w:r w:rsidRPr="00AC3E62">
        <w:t xml:space="preserve"> </w:t>
      </w:r>
    </w:p>
    <w:p w14:paraId="6FBC0F26" w14:textId="77777777" w:rsidR="00900C8D" w:rsidRPr="004D1146" w:rsidRDefault="00900C8D" w:rsidP="00900C8D">
      <w:pPr>
        <w:rPr>
          <w:rFonts w:cs="Times New Roman"/>
          <w:szCs w:val="24"/>
        </w:rPr>
      </w:pPr>
      <w:r w:rsidRPr="004D1146">
        <w:rPr>
          <w:rFonts w:cs="Times New Roman"/>
          <w:szCs w:val="24"/>
        </w:rPr>
        <w:t xml:space="preserve">Las pymes suelen operar con sistemas fragmentados, procesos manuales y escasa visibilidad sobre sus datos. Esto genera ineficiencias, dependencia de terceros y decisiones poco informadas. </w:t>
      </w:r>
    </w:p>
    <w:p w14:paraId="1C9E2383" w14:textId="77777777" w:rsidR="00900C8D" w:rsidRPr="004D1146" w:rsidRDefault="00900C8D" w:rsidP="00900C8D">
      <w:pPr>
        <w:rPr>
          <w:rFonts w:cs="Times New Roman"/>
          <w:szCs w:val="24"/>
        </w:rPr>
      </w:pPr>
      <w:r w:rsidRPr="004D1146">
        <w:rPr>
          <w:rFonts w:cs="Times New Roman"/>
          <w:szCs w:val="24"/>
        </w:rPr>
        <w:t xml:space="preserve">El problema que se aborda es cómo diseñar una solución de datos que sea segura, automatizada y accesible, permitiendo a perfiles no técnicos consultar información útil sin comprometer la integridad ni la operatividad del sistema. Se parte de un </w:t>
      </w:r>
      <w:proofErr w:type="spellStart"/>
      <w:r w:rsidRPr="004D1146">
        <w:rPr>
          <w:rFonts w:cs="Times New Roman"/>
          <w:szCs w:val="24"/>
        </w:rPr>
        <w:t>dataset</w:t>
      </w:r>
      <w:proofErr w:type="spellEnd"/>
      <w:r w:rsidRPr="004D1146">
        <w:rPr>
          <w:rFonts w:cs="Times New Roman"/>
          <w:szCs w:val="24"/>
        </w:rPr>
        <w:t xml:space="preserve"> realista y se simula el desarrollo completo de una plataforma de datos, integrando tecnologías clave y buenas prácticas de documentación.</w:t>
      </w:r>
    </w:p>
    <w:p w14:paraId="79C5120F" w14:textId="06DD16AC" w:rsidR="00900C8D" w:rsidRDefault="00900C8D" w:rsidP="004E6EB5">
      <w:pPr>
        <w:pStyle w:val="Ttulo2"/>
      </w:pPr>
      <w:bookmarkStart w:id="7" w:name="_Toc211452689"/>
      <w:r w:rsidRPr="00AC3E62">
        <w:t>Objetivos del trabajo</w:t>
      </w:r>
      <w:bookmarkEnd w:id="7"/>
    </w:p>
    <w:p w14:paraId="1852AF81" w14:textId="77777777" w:rsidR="00900C8D" w:rsidRPr="004D1146" w:rsidRDefault="00900C8D" w:rsidP="00900C8D">
      <w:pPr>
        <w:rPr>
          <w:rFonts w:cs="Times New Roman"/>
          <w:szCs w:val="24"/>
        </w:rPr>
      </w:pPr>
      <w:r w:rsidRPr="00393C80">
        <w:rPr>
          <w:rFonts w:cs="Times New Roman"/>
          <w:szCs w:val="24"/>
        </w:rPr>
        <w:t>El objetivo principal es construir una plataforma de datos que responda a las necesidades reales de una pyme del sector e-</w:t>
      </w:r>
      <w:proofErr w:type="spellStart"/>
      <w:r w:rsidRPr="00393C80">
        <w:rPr>
          <w:rFonts w:cs="Times New Roman"/>
          <w:szCs w:val="24"/>
        </w:rPr>
        <w:t>commerce</w:t>
      </w:r>
      <w:proofErr w:type="spellEnd"/>
      <w:r w:rsidRPr="00393C80">
        <w:rPr>
          <w:rFonts w:cs="Times New Roman"/>
          <w:szCs w:val="24"/>
        </w:rPr>
        <w:t xml:space="preserve">, integrando competencias de ASIR con fundamentos de ingeniería de datos. </w:t>
      </w:r>
    </w:p>
    <w:p w14:paraId="3723AAA0" w14:textId="77777777" w:rsidR="00900C8D" w:rsidRPr="00393C80" w:rsidRDefault="00900C8D" w:rsidP="00900C8D">
      <w:pPr>
        <w:spacing w:line="278" w:lineRule="auto"/>
        <w:rPr>
          <w:rFonts w:cs="Times New Roman"/>
          <w:szCs w:val="24"/>
        </w:rPr>
      </w:pPr>
      <w:r w:rsidRPr="00393C80">
        <w:rPr>
          <w:rFonts w:cs="Times New Roman"/>
          <w:b/>
          <w:bCs/>
          <w:szCs w:val="24"/>
        </w:rPr>
        <w:t>Objetivos específicos:</w:t>
      </w:r>
    </w:p>
    <w:p w14:paraId="6E558FE4" w14:textId="77777777" w:rsidR="00900C8D" w:rsidRPr="00393C80" w:rsidRDefault="00900C8D" w:rsidP="00A67A94">
      <w:pPr>
        <w:numPr>
          <w:ilvl w:val="0"/>
          <w:numId w:val="3"/>
        </w:numPr>
        <w:spacing w:line="278" w:lineRule="auto"/>
        <w:jc w:val="left"/>
        <w:rPr>
          <w:rFonts w:cs="Times New Roman"/>
          <w:szCs w:val="24"/>
        </w:rPr>
      </w:pPr>
      <w:r w:rsidRPr="00393C80">
        <w:rPr>
          <w:rFonts w:cs="Times New Roman"/>
          <w:szCs w:val="24"/>
        </w:rPr>
        <w:t>Recoger y documentar requisitos funcionales del negocio.</w:t>
      </w:r>
    </w:p>
    <w:p w14:paraId="637E20E0" w14:textId="77777777" w:rsidR="00900C8D" w:rsidRPr="00393C80" w:rsidRDefault="00900C8D" w:rsidP="00A67A94">
      <w:pPr>
        <w:numPr>
          <w:ilvl w:val="0"/>
          <w:numId w:val="3"/>
        </w:numPr>
        <w:spacing w:line="278" w:lineRule="auto"/>
        <w:jc w:val="left"/>
        <w:rPr>
          <w:rFonts w:cs="Times New Roman"/>
          <w:szCs w:val="24"/>
        </w:rPr>
      </w:pPr>
      <w:r w:rsidRPr="00393C80">
        <w:rPr>
          <w:rFonts w:cs="Times New Roman"/>
          <w:szCs w:val="24"/>
        </w:rPr>
        <w:t>Diseñar una infraestructura híbrida segura y escalable.</w:t>
      </w:r>
    </w:p>
    <w:p w14:paraId="78C025BC" w14:textId="77777777" w:rsidR="00900C8D" w:rsidRPr="00393C80" w:rsidRDefault="00900C8D" w:rsidP="00A67A94">
      <w:pPr>
        <w:numPr>
          <w:ilvl w:val="0"/>
          <w:numId w:val="3"/>
        </w:numPr>
        <w:spacing w:line="278" w:lineRule="auto"/>
        <w:jc w:val="left"/>
        <w:rPr>
          <w:rFonts w:cs="Times New Roman"/>
          <w:szCs w:val="24"/>
        </w:rPr>
      </w:pPr>
      <w:r w:rsidRPr="00393C80">
        <w:rPr>
          <w:rFonts w:cs="Times New Roman"/>
          <w:szCs w:val="24"/>
        </w:rPr>
        <w:t>Automatizar la ingesta, transformación y carga de datos.</w:t>
      </w:r>
    </w:p>
    <w:p w14:paraId="7E74A0DE" w14:textId="77777777" w:rsidR="00900C8D" w:rsidRPr="00393C80" w:rsidRDefault="00900C8D" w:rsidP="00A67A94">
      <w:pPr>
        <w:numPr>
          <w:ilvl w:val="0"/>
          <w:numId w:val="3"/>
        </w:numPr>
        <w:spacing w:line="278" w:lineRule="auto"/>
        <w:jc w:val="left"/>
        <w:rPr>
          <w:rFonts w:cs="Times New Roman"/>
          <w:szCs w:val="24"/>
        </w:rPr>
      </w:pPr>
      <w:r w:rsidRPr="00393C80">
        <w:rPr>
          <w:rFonts w:cs="Times New Roman"/>
          <w:szCs w:val="24"/>
        </w:rPr>
        <w:t>Implementar una base de datos relacional optimizada para análisis.</w:t>
      </w:r>
    </w:p>
    <w:p w14:paraId="5B4C635A" w14:textId="77777777" w:rsidR="00900C8D" w:rsidRPr="00393C80" w:rsidRDefault="00900C8D" w:rsidP="00A67A94">
      <w:pPr>
        <w:numPr>
          <w:ilvl w:val="0"/>
          <w:numId w:val="3"/>
        </w:numPr>
        <w:spacing w:line="278" w:lineRule="auto"/>
        <w:jc w:val="left"/>
        <w:rPr>
          <w:rFonts w:cs="Times New Roman"/>
          <w:szCs w:val="24"/>
        </w:rPr>
      </w:pPr>
      <w:r w:rsidRPr="00393C80">
        <w:rPr>
          <w:rFonts w:cs="Times New Roman"/>
          <w:szCs w:val="24"/>
        </w:rPr>
        <w:t xml:space="preserve">Configurar </w:t>
      </w:r>
      <w:proofErr w:type="spellStart"/>
      <w:r w:rsidRPr="00393C80">
        <w:rPr>
          <w:rFonts w:cs="Times New Roman"/>
          <w:szCs w:val="24"/>
        </w:rPr>
        <w:t>dashboards</w:t>
      </w:r>
      <w:proofErr w:type="spellEnd"/>
      <w:r w:rsidRPr="00393C80">
        <w:rPr>
          <w:rFonts w:cs="Times New Roman"/>
          <w:szCs w:val="24"/>
        </w:rPr>
        <w:t xml:space="preserve"> accesibles para usuarios no técnicos.</w:t>
      </w:r>
    </w:p>
    <w:p w14:paraId="1C8C5388" w14:textId="77777777" w:rsidR="00900C8D" w:rsidRPr="00393C80" w:rsidRDefault="00900C8D" w:rsidP="00A67A94">
      <w:pPr>
        <w:numPr>
          <w:ilvl w:val="0"/>
          <w:numId w:val="3"/>
        </w:numPr>
        <w:spacing w:line="278" w:lineRule="auto"/>
        <w:jc w:val="left"/>
        <w:rPr>
          <w:rFonts w:cs="Times New Roman"/>
          <w:szCs w:val="24"/>
        </w:rPr>
      </w:pPr>
      <w:r w:rsidRPr="00393C80">
        <w:rPr>
          <w:rFonts w:cs="Times New Roman"/>
          <w:szCs w:val="24"/>
        </w:rPr>
        <w:t>Establecer mecanismos de monitorización y recuperación.</w:t>
      </w:r>
    </w:p>
    <w:p w14:paraId="4E6D4818" w14:textId="77777777" w:rsidR="00900C8D" w:rsidRPr="00393C80" w:rsidRDefault="00900C8D" w:rsidP="00A67A94">
      <w:pPr>
        <w:numPr>
          <w:ilvl w:val="0"/>
          <w:numId w:val="3"/>
        </w:numPr>
        <w:spacing w:line="278" w:lineRule="auto"/>
        <w:jc w:val="left"/>
      </w:pPr>
      <w:r w:rsidRPr="00393C80">
        <w:rPr>
          <w:rFonts w:cs="Times New Roman"/>
          <w:szCs w:val="24"/>
        </w:rPr>
        <w:t>Documentar cada fase con enfoque profesional y justificativo</w:t>
      </w:r>
      <w:r w:rsidRPr="00393C80">
        <w:t>.</w:t>
      </w:r>
      <w:r>
        <w:br w:type="page"/>
      </w:r>
    </w:p>
    <w:p w14:paraId="5173A9B1" w14:textId="7F54ADF5" w:rsidR="00900C8D" w:rsidRDefault="00900C8D" w:rsidP="004E6EB5">
      <w:pPr>
        <w:pStyle w:val="Ttulo1"/>
      </w:pPr>
      <w:bookmarkStart w:id="8" w:name="_Toc211452690"/>
      <w:r w:rsidRPr="00AC3E62">
        <w:lastRenderedPageBreak/>
        <w:t>Motivación</w:t>
      </w:r>
      <w:bookmarkEnd w:id="8"/>
    </w:p>
    <w:p w14:paraId="5D41D77F" w14:textId="00E089A5" w:rsidR="00900C8D" w:rsidRPr="004D1146" w:rsidRDefault="00900C8D" w:rsidP="00900C8D">
      <w:pPr>
        <w:tabs>
          <w:tab w:val="left" w:pos="1680"/>
        </w:tabs>
        <w:rPr>
          <w:rFonts w:cs="Times New Roman"/>
          <w:szCs w:val="24"/>
        </w:rPr>
      </w:pPr>
      <w:r w:rsidRPr="004D1146">
        <w:rPr>
          <w:rFonts w:cs="Times New Roman"/>
          <w:szCs w:val="24"/>
        </w:rPr>
        <w:t>La elección de este proyecto responde al interés por construir soluciones tecnológicas que aporten valor real en entornos empresariales modestos</w:t>
      </w:r>
      <w:r w:rsidR="00675F9C">
        <w:rPr>
          <w:rFonts w:cs="Times New Roman"/>
          <w:szCs w:val="24"/>
        </w:rPr>
        <w:t xml:space="preserve"> como es el entorno de las Pymes</w:t>
      </w:r>
      <w:r w:rsidRPr="004D1146">
        <w:rPr>
          <w:rFonts w:cs="Times New Roman"/>
          <w:szCs w:val="24"/>
        </w:rPr>
        <w:t xml:space="preserve">. </w:t>
      </w:r>
    </w:p>
    <w:p w14:paraId="41F50811" w14:textId="4D89ECF4" w:rsidR="00900C8D" w:rsidRPr="004D1146" w:rsidRDefault="005C02CF" w:rsidP="00900C8D">
      <w:pPr>
        <w:tabs>
          <w:tab w:val="left" w:pos="168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He</w:t>
      </w:r>
      <w:r w:rsidR="00900C8D" w:rsidRPr="004D1146">
        <w:rPr>
          <w:rFonts w:cs="Times New Roman"/>
          <w:szCs w:val="24"/>
        </w:rPr>
        <w:t xml:space="preserve"> optado por una solución completa</w:t>
      </w:r>
      <w:r>
        <w:rPr>
          <w:rFonts w:cs="Times New Roman"/>
          <w:szCs w:val="24"/>
        </w:rPr>
        <w:t xml:space="preserve"> (</w:t>
      </w:r>
      <w:proofErr w:type="spellStart"/>
      <w:r w:rsidRPr="005C02CF">
        <w:rPr>
          <w:rFonts w:cs="Times New Roman"/>
          <w:i/>
          <w:iCs/>
          <w:szCs w:val="24"/>
        </w:rPr>
        <w:t>end-to-end</w:t>
      </w:r>
      <w:proofErr w:type="spellEnd"/>
      <w:r>
        <w:rPr>
          <w:rFonts w:cs="Times New Roman"/>
          <w:szCs w:val="24"/>
        </w:rPr>
        <w:t>)</w:t>
      </w:r>
      <w:r w:rsidR="00900C8D" w:rsidRPr="004D1146">
        <w:rPr>
          <w:rFonts w:cs="Times New Roman"/>
          <w:szCs w:val="24"/>
        </w:rPr>
        <w:t xml:space="preserve"> que simula </w:t>
      </w:r>
      <w:r w:rsidR="003A3579">
        <w:rPr>
          <w:rFonts w:cs="Times New Roman"/>
          <w:szCs w:val="24"/>
        </w:rPr>
        <w:t xml:space="preserve">un proyecto real </w:t>
      </w:r>
      <w:r w:rsidR="00900C8D" w:rsidRPr="004D1146">
        <w:rPr>
          <w:rFonts w:cs="Times New Roman"/>
          <w:szCs w:val="24"/>
        </w:rPr>
        <w:t>de una pyme y permite aplicar conocimientos de infraestructura,</w:t>
      </w:r>
      <w:r w:rsidR="0074104B">
        <w:rPr>
          <w:rFonts w:cs="Times New Roman"/>
          <w:szCs w:val="24"/>
        </w:rPr>
        <w:t xml:space="preserve"> redes,</w:t>
      </w:r>
      <w:r w:rsidR="00900C8D" w:rsidRPr="004D1146">
        <w:rPr>
          <w:rFonts w:cs="Times New Roman"/>
          <w:szCs w:val="24"/>
        </w:rPr>
        <w:t xml:space="preserve"> seguridad, automatización y análisis de negocio. </w:t>
      </w:r>
    </w:p>
    <w:p w14:paraId="70434159" w14:textId="27BC7C7F" w:rsidR="00900C8D" w:rsidRPr="004D1146" w:rsidRDefault="00900C8D" w:rsidP="00900C8D">
      <w:pPr>
        <w:tabs>
          <w:tab w:val="left" w:pos="1680"/>
        </w:tabs>
        <w:rPr>
          <w:rFonts w:cs="Times New Roman"/>
          <w:szCs w:val="24"/>
        </w:rPr>
      </w:pPr>
      <w:r w:rsidRPr="004D1146">
        <w:rPr>
          <w:rFonts w:cs="Times New Roman"/>
          <w:szCs w:val="24"/>
        </w:rPr>
        <w:t>Esta aproximación no solo permite demostrar habilidades técnicas</w:t>
      </w:r>
      <w:r w:rsidR="00363560">
        <w:rPr>
          <w:rFonts w:cs="Times New Roman"/>
          <w:szCs w:val="24"/>
        </w:rPr>
        <w:t xml:space="preserve"> en el </w:t>
      </w:r>
      <w:r w:rsidR="00715AC8">
        <w:rPr>
          <w:rFonts w:cs="Times New Roman"/>
          <w:szCs w:val="24"/>
        </w:rPr>
        <w:t>ámbito de los contenidos propios de ASIR</w:t>
      </w:r>
      <w:r w:rsidRPr="004D1146">
        <w:rPr>
          <w:rFonts w:cs="Times New Roman"/>
          <w:szCs w:val="24"/>
        </w:rPr>
        <w:t xml:space="preserve">, sino también </w:t>
      </w:r>
      <w:r w:rsidR="00715AC8">
        <w:rPr>
          <w:rFonts w:cs="Times New Roman"/>
          <w:szCs w:val="24"/>
        </w:rPr>
        <w:t>conectarlos con mi experiencia profesional y mis conocimientos sobre ciencia y an</w:t>
      </w:r>
      <w:r w:rsidR="00EF0749">
        <w:rPr>
          <w:rFonts w:cs="Times New Roman"/>
          <w:szCs w:val="24"/>
        </w:rPr>
        <w:t>alítica</w:t>
      </w:r>
      <w:r w:rsidR="00715AC8">
        <w:rPr>
          <w:rFonts w:cs="Times New Roman"/>
          <w:szCs w:val="24"/>
        </w:rPr>
        <w:t xml:space="preserve"> de datos</w:t>
      </w:r>
      <w:r w:rsidR="00EF0749">
        <w:rPr>
          <w:rFonts w:cs="Times New Roman"/>
          <w:szCs w:val="24"/>
        </w:rPr>
        <w:t xml:space="preserve">, lo que </w:t>
      </w:r>
      <w:r w:rsidR="006B1BC9">
        <w:rPr>
          <w:rFonts w:cs="Times New Roman"/>
          <w:szCs w:val="24"/>
        </w:rPr>
        <w:t xml:space="preserve">me </w:t>
      </w:r>
      <w:r w:rsidR="00AD2200">
        <w:rPr>
          <w:rFonts w:cs="Times New Roman"/>
          <w:szCs w:val="24"/>
        </w:rPr>
        <w:t>permite</w:t>
      </w:r>
      <w:r w:rsidR="006B1BC9">
        <w:rPr>
          <w:rFonts w:cs="Times New Roman"/>
          <w:szCs w:val="24"/>
        </w:rPr>
        <w:t xml:space="preserve"> crear un primer proyecto de alto valor para mi objetivo de reinvención profesional.</w:t>
      </w:r>
    </w:p>
    <w:p w14:paraId="5F2EF6FB" w14:textId="66E39CA4" w:rsidR="00D46852" w:rsidRDefault="00D46852">
      <w:pPr>
        <w:jc w:val="left"/>
      </w:pPr>
      <w:r>
        <w:br w:type="page"/>
      </w:r>
    </w:p>
    <w:p w14:paraId="27C5DA92" w14:textId="17CF4AAE" w:rsidR="00900C8D" w:rsidRDefault="00900C8D" w:rsidP="004E6EB5">
      <w:pPr>
        <w:pStyle w:val="Ttulo1"/>
      </w:pPr>
      <w:bookmarkStart w:id="9" w:name="_Toc211452691"/>
      <w:r w:rsidRPr="00AC3E62">
        <w:lastRenderedPageBreak/>
        <w:t>Marco teórico</w:t>
      </w:r>
      <w:bookmarkEnd w:id="9"/>
      <w:r w:rsidRPr="00AC3E62">
        <w:t xml:space="preserve"> </w:t>
      </w:r>
    </w:p>
    <w:p w14:paraId="6C5ECF47" w14:textId="1DB224FE" w:rsidR="00900C8D" w:rsidRDefault="00900C8D" w:rsidP="004E6EB5">
      <w:pPr>
        <w:pStyle w:val="Ttulo2"/>
      </w:pPr>
      <w:bookmarkStart w:id="10" w:name="_Toc211452692"/>
      <w:r w:rsidRPr="00AC3E62">
        <w:t>Fundamentos de infraestructura y seguridad (ASIR)</w:t>
      </w:r>
      <w:bookmarkEnd w:id="10"/>
      <w:r w:rsidRPr="00AC3E62">
        <w:t xml:space="preserve"> </w:t>
      </w:r>
    </w:p>
    <w:p w14:paraId="0C42D87F" w14:textId="6F1BB3AF" w:rsidR="00900C8D" w:rsidRDefault="00900C8D" w:rsidP="004E6EB5">
      <w:pPr>
        <w:pStyle w:val="Ttulo2"/>
      </w:pPr>
      <w:r w:rsidRPr="00AC3E62">
        <w:t xml:space="preserve"> </w:t>
      </w:r>
      <w:bookmarkStart w:id="11" w:name="_Toc211452693"/>
      <w:r w:rsidRPr="00AC3E62">
        <w:t>Fundamentos de ingeniería de datos (pipelines, BI, orquestación)</w:t>
      </w:r>
      <w:bookmarkEnd w:id="11"/>
    </w:p>
    <w:p w14:paraId="7B7843CB" w14:textId="77777777" w:rsidR="00900C8D" w:rsidRDefault="00900C8D" w:rsidP="00900C8D">
      <w:r>
        <w:br w:type="page"/>
      </w:r>
    </w:p>
    <w:p w14:paraId="4FCDC3C6" w14:textId="3371FC2C" w:rsidR="00900C8D" w:rsidRDefault="00900C8D" w:rsidP="004E6EB5">
      <w:pPr>
        <w:pStyle w:val="Ttulo1"/>
      </w:pPr>
      <w:bookmarkStart w:id="12" w:name="_Toc211452694"/>
      <w:r w:rsidRPr="00AC3E62">
        <w:lastRenderedPageBreak/>
        <w:t>Otros desarrollos anteriores</w:t>
      </w:r>
      <w:bookmarkEnd w:id="12"/>
    </w:p>
    <w:p w14:paraId="23DC54AE" w14:textId="77777777" w:rsidR="00900C8D" w:rsidRDefault="00900C8D" w:rsidP="00900C8D">
      <w:r>
        <w:br w:type="page"/>
      </w:r>
    </w:p>
    <w:p w14:paraId="56A95134" w14:textId="21033A74" w:rsidR="00900C8D" w:rsidRDefault="00900C8D" w:rsidP="004E6EB5">
      <w:pPr>
        <w:pStyle w:val="Ttulo1"/>
      </w:pPr>
      <w:bookmarkStart w:id="13" w:name="_Toc211452695"/>
      <w:r w:rsidRPr="00AC3E62">
        <w:lastRenderedPageBreak/>
        <w:t>Tecnologías empleadas</w:t>
      </w:r>
      <w:bookmarkEnd w:id="13"/>
      <w:r w:rsidRPr="00AC3E62">
        <w:t xml:space="preserve"> </w:t>
      </w:r>
    </w:p>
    <w:p w14:paraId="389D285C" w14:textId="5CF0CD48" w:rsidR="00900C8D" w:rsidRDefault="00900C8D" w:rsidP="004E6EB5">
      <w:pPr>
        <w:pStyle w:val="Ttulo2"/>
      </w:pPr>
      <w:bookmarkStart w:id="14" w:name="_Toc211452696"/>
      <w:r w:rsidRPr="00AC3E62">
        <w:t>Justificación de herramientas</w:t>
      </w:r>
      <w:bookmarkEnd w:id="14"/>
      <w:r w:rsidRPr="00AC3E62">
        <w:t xml:space="preserve"> </w:t>
      </w:r>
    </w:p>
    <w:p w14:paraId="00221D8E" w14:textId="3771A451" w:rsidR="00900C8D" w:rsidRDefault="00900C8D" w:rsidP="004E6EB5">
      <w:pPr>
        <w:pStyle w:val="Ttulo2"/>
      </w:pPr>
      <w:r w:rsidRPr="00AC3E62">
        <w:t xml:space="preserve"> </w:t>
      </w:r>
      <w:bookmarkStart w:id="15" w:name="_Toc211452697"/>
      <w:r w:rsidRPr="00AC3E62">
        <w:t>Hardware y software necesarios</w:t>
      </w:r>
      <w:bookmarkEnd w:id="15"/>
    </w:p>
    <w:p w14:paraId="37D472AE" w14:textId="77777777" w:rsidR="00900C8D" w:rsidRDefault="00900C8D" w:rsidP="00900C8D">
      <w:r>
        <w:br w:type="page"/>
      </w:r>
    </w:p>
    <w:p w14:paraId="6C40497D" w14:textId="158A7351" w:rsidR="00900C8D" w:rsidRDefault="00900C8D" w:rsidP="004E6EB5">
      <w:pPr>
        <w:pStyle w:val="Ttulo1"/>
      </w:pPr>
      <w:r w:rsidRPr="00AC3E62">
        <w:lastRenderedPageBreak/>
        <w:t xml:space="preserve"> </w:t>
      </w:r>
      <w:bookmarkStart w:id="16" w:name="_Toc211452698"/>
      <w:r w:rsidRPr="00AC3E62">
        <w:t>Desarrollo del trabajo</w:t>
      </w:r>
      <w:bookmarkEnd w:id="16"/>
      <w:r w:rsidRPr="00AC3E62">
        <w:t xml:space="preserve"> </w:t>
      </w:r>
    </w:p>
    <w:p w14:paraId="7950252F" w14:textId="41B385AF" w:rsidR="00900C8D" w:rsidRDefault="00900C8D" w:rsidP="004E6EB5">
      <w:pPr>
        <w:pStyle w:val="Ttulo2"/>
      </w:pPr>
      <w:bookmarkStart w:id="17" w:name="_Toc211452699"/>
      <w:r w:rsidRPr="00AC3E62">
        <w:t>Módulo 1: Requisitos y diseño funcional</w:t>
      </w:r>
      <w:bookmarkEnd w:id="17"/>
      <w:r w:rsidRPr="00AC3E62">
        <w:t xml:space="preserve"> </w:t>
      </w:r>
    </w:p>
    <w:p w14:paraId="12AF881E" w14:textId="0F10951A" w:rsidR="00900C8D" w:rsidRDefault="00900C8D" w:rsidP="004E6EB5">
      <w:pPr>
        <w:pStyle w:val="Ttulo2"/>
      </w:pPr>
      <w:bookmarkStart w:id="18" w:name="_Toc211452700"/>
      <w:r w:rsidRPr="00AC3E62">
        <w:t>Módulo 2: Infraestructura y seguridad</w:t>
      </w:r>
      <w:bookmarkEnd w:id="18"/>
      <w:r w:rsidRPr="00AC3E62">
        <w:t xml:space="preserve"> </w:t>
      </w:r>
    </w:p>
    <w:p w14:paraId="7305AD1A" w14:textId="4AADBD16" w:rsidR="00900C8D" w:rsidRDefault="00900C8D" w:rsidP="004E6EB5">
      <w:pPr>
        <w:pStyle w:val="Ttulo2"/>
      </w:pPr>
      <w:bookmarkStart w:id="19" w:name="_Toc211452701"/>
      <w:r w:rsidRPr="00AC3E62">
        <w:t xml:space="preserve">Módulo 3: </w:t>
      </w:r>
      <w:r>
        <w:t>Automatización y mantenimiento SO y aplicaciones</w:t>
      </w:r>
      <w:bookmarkEnd w:id="19"/>
    </w:p>
    <w:p w14:paraId="3BCEC637" w14:textId="67E1CFA7" w:rsidR="00900C8D" w:rsidRDefault="00900C8D" w:rsidP="004E6EB5">
      <w:pPr>
        <w:pStyle w:val="Ttulo2"/>
      </w:pPr>
      <w:bookmarkStart w:id="20" w:name="_Toc211452702"/>
      <w:r>
        <w:t xml:space="preserve">Módulo 4: </w:t>
      </w:r>
      <w:r w:rsidRPr="00AC3E62">
        <w:t>Ingesta y procesamiento de datos</w:t>
      </w:r>
      <w:bookmarkEnd w:id="20"/>
      <w:r w:rsidRPr="00AC3E62">
        <w:t xml:space="preserve"> </w:t>
      </w:r>
    </w:p>
    <w:p w14:paraId="06970AEB" w14:textId="5BDFEFA5" w:rsidR="00900C8D" w:rsidRDefault="00900C8D" w:rsidP="004E6EB5">
      <w:pPr>
        <w:pStyle w:val="Ttulo2"/>
      </w:pPr>
      <w:bookmarkStart w:id="21" w:name="_Toc211452703"/>
      <w:r w:rsidRPr="00AC3E62">
        <w:t xml:space="preserve">Módulo </w:t>
      </w:r>
      <w:r>
        <w:t>5</w:t>
      </w:r>
      <w:r w:rsidRPr="00AC3E62">
        <w:t>: Visualización y acceso</w:t>
      </w:r>
      <w:bookmarkEnd w:id="21"/>
      <w:r w:rsidRPr="00AC3E62">
        <w:t xml:space="preserve"> </w:t>
      </w:r>
    </w:p>
    <w:p w14:paraId="6B8A922A" w14:textId="3E29BD1F" w:rsidR="00900C8D" w:rsidRDefault="00900C8D" w:rsidP="004E6EB5">
      <w:pPr>
        <w:pStyle w:val="Ttulo2"/>
      </w:pPr>
      <w:bookmarkStart w:id="22" w:name="_Toc211452704"/>
      <w:r w:rsidRPr="00AC3E62">
        <w:t xml:space="preserve">Módulo </w:t>
      </w:r>
      <w:r>
        <w:t>6</w:t>
      </w:r>
      <w:r w:rsidRPr="00AC3E62">
        <w:t>: Monitorización y resiliencia</w:t>
      </w:r>
      <w:bookmarkEnd w:id="22"/>
      <w:r w:rsidRPr="00AC3E62">
        <w:t xml:space="preserve"> </w:t>
      </w:r>
    </w:p>
    <w:p w14:paraId="3E164952" w14:textId="0CED32D7" w:rsidR="00900C8D" w:rsidRDefault="00900C8D" w:rsidP="004E6EB5">
      <w:pPr>
        <w:pStyle w:val="Ttulo2"/>
      </w:pPr>
      <w:bookmarkStart w:id="23" w:name="_Toc211452705"/>
      <w:r w:rsidRPr="00AC3E62">
        <w:t xml:space="preserve">Módulo </w:t>
      </w:r>
      <w:r>
        <w:t>7</w:t>
      </w:r>
      <w:r w:rsidRPr="00AC3E62">
        <w:t>: Documentación y entrega final</w:t>
      </w:r>
      <w:bookmarkEnd w:id="23"/>
    </w:p>
    <w:p w14:paraId="7807B690" w14:textId="77777777" w:rsidR="00900C8D" w:rsidRDefault="00900C8D" w:rsidP="00900C8D">
      <w:r>
        <w:br w:type="page"/>
      </w:r>
    </w:p>
    <w:p w14:paraId="5AF3A21B" w14:textId="6E5CAD40" w:rsidR="00900C8D" w:rsidRDefault="00900C8D" w:rsidP="004E6EB5">
      <w:pPr>
        <w:pStyle w:val="Ttulo1"/>
      </w:pPr>
      <w:bookmarkStart w:id="24" w:name="_Toc211452706"/>
      <w:r w:rsidRPr="00AC3E62">
        <w:lastRenderedPageBreak/>
        <w:t>Conclusiones</w:t>
      </w:r>
      <w:bookmarkEnd w:id="24"/>
    </w:p>
    <w:p w14:paraId="4F9EBFF2" w14:textId="77777777" w:rsidR="00900C8D" w:rsidRDefault="00900C8D" w:rsidP="00900C8D">
      <w:r>
        <w:br w:type="page"/>
      </w:r>
    </w:p>
    <w:p w14:paraId="18369476" w14:textId="67123E5A" w:rsidR="00900C8D" w:rsidRDefault="00900C8D" w:rsidP="004E6EB5">
      <w:pPr>
        <w:pStyle w:val="Ttulo1"/>
      </w:pPr>
      <w:bookmarkStart w:id="25" w:name="_Toc211452707"/>
      <w:r w:rsidRPr="00AC3E62">
        <w:lastRenderedPageBreak/>
        <w:t>Referencias</w:t>
      </w:r>
      <w:bookmarkEnd w:id="25"/>
      <w:r w:rsidRPr="00AC3E62">
        <w:t xml:space="preserve"> </w:t>
      </w:r>
    </w:p>
    <w:p w14:paraId="00EA3BC7" w14:textId="0B062AB0" w:rsidR="00900C8D" w:rsidRDefault="00900C8D" w:rsidP="004E6EB5">
      <w:pPr>
        <w:pStyle w:val="Ttulo2"/>
      </w:pPr>
      <w:bookmarkStart w:id="26" w:name="_Toc211452708"/>
      <w:r w:rsidRPr="00AC3E62">
        <w:t>Bibliografía</w:t>
      </w:r>
      <w:bookmarkEnd w:id="26"/>
      <w:r w:rsidRPr="00AC3E62">
        <w:t xml:space="preserve"> </w:t>
      </w:r>
    </w:p>
    <w:p w14:paraId="3503EAA8" w14:textId="224C6816" w:rsidR="00900C8D" w:rsidRDefault="00900C8D" w:rsidP="004E6EB5">
      <w:pPr>
        <w:pStyle w:val="Ttulo2"/>
      </w:pPr>
      <w:bookmarkStart w:id="27" w:name="_Toc211452709"/>
      <w:r w:rsidRPr="00AC3E62">
        <w:t>Webgrafía</w:t>
      </w:r>
      <w:bookmarkEnd w:id="27"/>
      <w:r w:rsidRPr="00AC3E62">
        <w:t xml:space="preserve"> </w:t>
      </w:r>
    </w:p>
    <w:p w14:paraId="4F340FBC" w14:textId="5BBD8759" w:rsidR="00B639F4" w:rsidRPr="00B639F4" w:rsidRDefault="003D4273" w:rsidP="00A67A94">
      <w:pPr>
        <w:pStyle w:val="Prrafodelista"/>
        <w:numPr>
          <w:ilvl w:val="0"/>
          <w:numId w:val="5"/>
        </w:numPr>
      </w:pPr>
      <w:r>
        <w:t>Base de datos</w:t>
      </w:r>
      <w:r w:rsidR="00E0652D">
        <w:t xml:space="preserve"> obtenida de la plataforma </w:t>
      </w:r>
      <w:proofErr w:type="spellStart"/>
      <w:r w:rsidR="00E0652D">
        <w:t>Kaggle</w:t>
      </w:r>
      <w:proofErr w:type="spellEnd"/>
      <w:r w:rsidR="005F1B55">
        <w:t xml:space="preserve">: </w:t>
      </w:r>
      <w:hyperlink r:id="rId11" w:history="1">
        <w:r w:rsidR="005F1B55" w:rsidRPr="009221F5">
          <w:rPr>
            <w:rStyle w:val="Hipervnculo"/>
          </w:rPr>
          <w:t>https://www.kaggle.com/datasets/rishikumarrajvansh/marketing-analytics/data</w:t>
        </w:r>
      </w:hyperlink>
      <w:r w:rsidR="005F1B55">
        <w:t>. Fecha de consulta. 15/10/2025</w:t>
      </w:r>
    </w:p>
    <w:p w14:paraId="724DECB2" w14:textId="67EC0988" w:rsidR="00900C8D" w:rsidRDefault="00900C8D" w:rsidP="004E6EB5">
      <w:pPr>
        <w:pStyle w:val="Ttulo2"/>
      </w:pPr>
      <w:bookmarkStart w:id="28" w:name="_Toc211452710"/>
      <w:r w:rsidRPr="00AC3E62">
        <w:t>Índice de citas e imágenes</w:t>
      </w:r>
      <w:bookmarkEnd w:id="28"/>
    </w:p>
    <w:p w14:paraId="327E60D0" w14:textId="77777777" w:rsidR="00900C8D" w:rsidRDefault="00900C8D" w:rsidP="00900C8D">
      <w:r>
        <w:br w:type="page"/>
      </w:r>
    </w:p>
    <w:p w14:paraId="3554DC43" w14:textId="1FCF64CC" w:rsidR="00900C8D" w:rsidRPr="00AC3E62" w:rsidRDefault="00900C8D" w:rsidP="004E6EB5">
      <w:pPr>
        <w:pStyle w:val="Ttulo1"/>
      </w:pPr>
      <w:bookmarkStart w:id="29" w:name="_Toc211452711"/>
      <w:r w:rsidRPr="00AC3E62">
        <w:lastRenderedPageBreak/>
        <w:t>Anexos</w:t>
      </w:r>
      <w:bookmarkEnd w:id="2"/>
      <w:bookmarkEnd w:id="1"/>
      <w:bookmarkEnd w:id="29"/>
    </w:p>
    <w:sectPr w:rsidR="00900C8D" w:rsidRPr="00AC3E62" w:rsidSect="00FC0193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8" w:right="1678" w:bottom="278" w:left="1678" w:header="567" w:footer="7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DD885" w14:textId="77777777" w:rsidR="00160FFC" w:rsidRDefault="00160FFC" w:rsidP="00B367A5">
      <w:pPr>
        <w:spacing w:after="0" w:line="240" w:lineRule="auto"/>
      </w:pPr>
      <w:r>
        <w:separator/>
      </w:r>
    </w:p>
  </w:endnote>
  <w:endnote w:type="continuationSeparator" w:id="0">
    <w:p w14:paraId="2DA3A48D" w14:textId="77777777" w:rsidR="00160FFC" w:rsidRDefault="00160FFC" w:rsidP="00B36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bjektiv Mk1">
    <w:altName w:val="Calibri"/>
    <w:charset w:val="00"/>
    <w:family w:val="swiss"/>
    <w:pitch w:val="variable"/>
    <w:sig w:usb0="A00002EF" w:usb1="4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bjektiv Mk1 XBold">
    <w:altName w:val="Calibri"/>
    <w:charset w:val="00"/>
    <w:family w:val="swiss"/>
    <w:pitch w:val="variable"/>
    <w:sig w:usb0="A00002EF" w:usb1="4000205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9066861"/>
      <w:docPartObj>
        <w:docPartGallery w:val="Page Numbers (Bottom of Page)"/>
        <w:docPartUnique/>
      </w:docPartObj>
    </w:sdtPr>
    <w:sdtContent>
      <w:p w14:paraId="001F23E2" w14:textId="77777777" w:rsidR="00163CEC" w:rsidRDefault="006D5AC6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2608" behindDoc="0" locked="0" layoutInCell="1" allowOverlap="1" wp14:anchorId="227A06C2" wp14:editId="3E61F5E7">
                  <wp:simplePos x="0" y="0"/>
                  <wp:positionH relativeFrom="margin">
                    <wp:align>right</wp:align>
                  </wp:positionH>
                  <wp:positionV relativeFrom="page">
                    <wp:posOffset>10114189</wp:posOffset>
                  </wp:positionV>
                  <wp:extent cx="266700" cy="381000"/>
                  <wp:effectExtent l="0" t="0" r="0" b="0"/>
                  <wp:wrapNone/>
                  <wp:docPr id="177" name="Rectángulo 1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6670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eastAsiaTheme="majorEastAsia" w:cstheme="majorBidi"/>
                                  <w:sz w:val="48"/>
                                  <w:szCs w:val="48"/>
                                </w:rPr>
                                <w:id w:val="1709992740"/>
                              </w:sdtPr>
                              <w:sdtContent>
                                <w:sdt>
                                  <w:sdtPr>
                                    <w:rPr>
                                      <w:rFonts w:eastAsiaTheme="majorEastAsia" w:cstheme="majorBidi"/>
                                      <w:sz w:val="48"/>
                                      <w:szCs w:val="48"/>
                                    </w:rPr>
                                    <w:id w:val="-1904517296"/>
                                  </w:sdtPr>
                                  <w:sdtEndPr>
                                    <w:rPr>
                                      <w:color w:val="9DA3A7"/>
                                      <w:sz w:val="28"/>
                                      <w:szCs w:val="28"/>
                                    </w:rPr>
                                  </w:sdtEndPr>
                                  <w:sdtContent>
                                    <w:p w14:paraId="55D07FD5" w14:textId="77777777" w:rsidR="008514D9" w:rsidRDefault="008514D9">
                                      <w:pPr>
                                        <w:jc w:val="center"/>
                                        <w:rPr>
                                          <w:rFonts w:eastAsiaTheme="majorEastAsia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8514D9">
                                        <w:rPr>
                                          <w:rFonts w:eastAsiaTheme="minorEastAsia" w:cs="Times New Roman"/>
                                          <w:color w:val="9DA3A7"/>
                                          <w:sz w:val="28"/>
                                          <w:szCs w:val="28"/>
                                        </w:rPr>
                                        <w:fldChar w:fldCharType="begin"/>
                                      </w:r>
                                      <w:r w:rsidRPr="008514D9">
                                        <w:rPr>
                                          <w:color w:val="9DA3A7"/>
                                          <w:sz w:val="28"/>
                                          <w:szCs w:val="28"/>
                                        </w:rPr>
                                        <w:instrText>PAGE   \* MERGEFORMAT</w:instrText>
                                      </w:r>
                                      <w:r w:rsidRPr="008514D9">
                                        <w:rPr>
                                          <w:rFonts w:eastAsiaTheme="minorEastAsia" w:cs="Times New Roman"/>
                                          <w:color w:val="9DA3A7"/>
                                          <w:sz w:val="28"/>
                                          <w:szCs w:val="28"/>
                                        </w:rPr>
                                        <w:fldChar w:fldCharType="separate"/>
                                      </w:r>
                                      <w:r w:rsidRPr="008514D9">
                                        <w:rPr>
                                          <w:rFonts w:eastAsiaTheme="majorEastAsia" w:cstheme="majorBidi"/>
                                          <w:color w:val="9DA3A7"/>
                                          <w:sz w:val="28"/>
                                          <w:szCs w:val="28"/>
                                        </w:rPr>
                                        <w:t>2</w:t>
                                      </w:r>
                                      <w:r w:rsidRPr="008514D9">
                                        <w:rPr>
                                          <w:rFonts w:eastAsiaTheme="majorEastAsia" w:cstheme="majorBidi"/>
                                          <w:color w:val="9DA3A7"/>
                                          <w:sz w:val="28"/>
                                          <w:szCs w:val="2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27A06C2" id="Rectángulo 177" o:spid="_x0000_s1028" style="position:absolute;left:0;text-align:left;margin-left:-30.2pt;margin-top:796.4pt;width:21pt;height:30pt;z-index:251652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" stroked="f">
                  <v:textbox>
                    <w:txbxContent>
                      <w:sdt>
                        <w:sdtPr>
                          <w:rPr>
                            <w:rFonts w:eastAsiaTheme="majorEastAsia" w:cstheme="majorBidi"/>
                            <w:sz w:val="48"/>
                            <w:szCs w:val="48"/>
                          </w:rPr>
                          <w:id w:val="1709992740"/>
                        </w:sdtPr>
                        <w:sdtContent>
                          <w:sdt>
                            <w:sdtPr>
                              <w:rPr>
                                <w:rFonts w:eastAsiaTheme="majorEastAsia" w:cstheme="majorBidi"/>
                                <w:sz w:val="48"/>
                                <w:szCs w:val="48"/>
                              </w:rPr>
                              <w:id w:val="-1904517296"/>
                            </w:sdtPr>
                            <w:sdtEndPr>
                              <w:rPr>
                                <w:color w:val="9DA3A7"/>
                                <w:sz w:val="28"/>
                                <w:szCs w:val="28"/>
                              </w:rPr>
                            </w:sdtEndPr>
                            <w:sdtContent>
                              <w:p w14:paraId="55D07FD5" w14:textId="77777777" w:rsidR="008514D9" w:rsidRDefault="008514D9">
                                <w:pPr>
                                  <w:jc w:val="center"/>
                                  <w:rPr>
                                    <w:rFonts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 w:rsidRPr="008514D9">
                                  <w:rPr>
                                    <w:rFonts w:eastAsiaTheme="minorEastAsia" w:cs="Times New Roman"/>
                                    <w:color w:val="9DA3A7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Pr="008514D9">
                                  <w:rPr>
                                    <w:color w:val="9DA3A7"/>
                                    <w:sz w:val="28"/>
                                    <w:szCs w:val="28"/>
                                  </w:rPr>
                                  <w:instrText>PAGE   \* MERGEFORMAT</w:instrText>
                                </w:r>
                                <w:r w:rsidRPr="008514D9">
                                  <w:rPr>
                                    <w:rFonts w:eastAsiaTheme="minorEastAsia" w:cs="Times New Roman"/>
                                    <w:color w:val="9DA3A7"/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r w:rsidRPr="008514D9">
                                  <w:rPr>
                                    <w:rFonts w:eastAsiaTheme="majorEastAsia" w:cstheme="majorBidi"/>
                                    <w:color w:val="9DA3A7"/>
                                    <w:sz w:val="28"/>
                                    <w:szCs w:val="28"/>
                                  </w:rPr>
                                  <w:t>2</w:t>
                                </w:r>
                                <w:r w:rsidRPr="008514D9">
                                  <w:rPr>
                                    <w:rFonts w:eastAsiaTheme="majorEastAsia" w:cstheme="majorBidi"/>
                                    <w:color w:val="9DA3A7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BDF8A" w14:textId="77777777" w:rsidR="001C46C4" w:rsidRDefault="00404D86">
    <w:pPr>
      <w:pStyle w:val="Piedepgina"/>
    </w:pPr>
    <w:r>
      <w:rPr>
        <w:rFonts w:cs="Objektiv Mk1"/>
        <w:noProof/>
        <w:sz w:val="36"/>
        <w:szCs w:val="36"/>
      </w:rPr>
      <mc:AlternateContent>
        <mc:Choice Requires="wpg">
          <w:drawing>
            <wp:anchor distT="0" distB="0" distL="114300" distR="114300" simplePos="0" relativeHeight="251671040" behindDoc="0" locked="0" layoutInCell="1" allowOverlap="1" wp14:anchorId="077C7F0A" wp14:editId="4E22562F">
              <wp:simplePos x="0" y="0"/>
              <wp:positionH relativeFrom="margin">
                <wp:posOffset>4016540</wp:posOffset>
              </wp:positionH>
              <wp:positionV relativeFrom="paragraph">
                <wp:posOffset>-908017</wp:posOffset>
              </wp:positionV>
              <wp:extent cx="1842022" cy="650771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42022" cy="650771"/>
                        <a:chOff x="109182" y="-27296"/>
                        <a:chExt cx="1842022" cy="650771"/>
                      </a:xfrm>
                    </wpg:grpSpPr>
                    <pic:pic xmlns:pic="http://schemas.openxmlformats.org/drawingml/2006/picture">
                      <pic:nvPicPr>
                        <pic:cNvPr id="43" name="Imagen 43" descr="Imagen que contiene Text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9182" y="272955"/>
                          <a:ext cx="171069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1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36729" y="-27296"/>
                          <a:ext cx="1514475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38EA1" w14:textId="77777777" w:rsidR="00404D86" w:rsidRPr="00E45F4E" w:rsidRDefault="00404D86" w:rsidP="00404D86">
                            <w:pPr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E45F4E">
                              <w:rPr>
                                <w:rFonts w:cstheme="minorHAnsi"/>
                                <w:b/>
                                <w:bCs/>
                              </w:rPr>
                              <w:t>Centro adscrito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7C7F0A" id="Grupo 1" o:spid="_x0000_s1029" style="position:absolute;left:0;text-align:left;margin-left:316.25pt;margin-top:-71.5pt;width:145.05pt;height:51.25pt;z-index:251671040;mso-position-horizontal-relative:margin;mso-width-relative:margin;mso-height-relative:margin" coordorigin="1091,-272" coordsize="18420,65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30" type="#_x0000_t75" alt="Imagen que contiene Texto&#10;&#10;Descripción generada automáticamente" style="position:absolute;left:1091;top:2729;width:17107;height:3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">
                <v:imagedata r:id="rId2" o:title="Imagen que contiene Texto&#10;&#10;Descripción generada automáticamente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4367;top:-272;width:15145;height:2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14:paraId="30638EA1" w14:textId="77777777" w:rsidR="00404D86" w:rsidRPr="00E45F4E" w:rsidRDefault="00404D86" w:rsidP="00404D86">
                      <w:pPr>
                        <w:rPr>
                          <w:rFonts w:cstheme="minorHAnsi"/>
                          <w:b/>
                          <w:bCs/>
                        </w:rPr>
                      </w:pPr>
                      <w:r w:rsidRPr="00E45F4E">
                        <w:rPr>
                          <w:rFonts w:cstheme="minorHAnsi"/>
                          <w:b/>
                          <w:bCs/>
                        </w:rPr>
                        <w:t>Centro adscrito a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Pr="00E45F4E">
      <w:rPr>
        <w:rFonts w:cs="Objektiv Mk1"/>
        <w:noProof/>
        <w:sz w:val="36"/>
        <w:szCs w:val="36"/>
      </w:rPr>
      <w:drawing>
        <wp:anchor distT="0" distB="0" distL="114300" distR="114300" simplePos="0" relativeHeight="251670016" behindDoc="0" locked="0" layoutInCell="1" allowOverlap="1" wp14:anchorId="165121B8" wp14:editId="41873EC0">
          <wp:simplePos x="0" y="0"/>
          <wp:positionH relativeFrom="margin">
            <wp:posOffset>3810</wp:posOffset>
          </wp:positionH>
          <wp:positionV relativeFrom="paragraph">
            <wp:posOffset>-829408</wp:posOffset>
          </wp:positionV>
          <wp:extent cx="1469390" cy="572770"/>
          <wp:effectExtent l="0" t="0" r="0" b="0"/>
          <wp:wrapThrough wrapText="bothSides">
            <wp:wrapPolygon edited="0">
              <wp:start x="0" y="0"/>
              <wp:lineTo x="0" y="20834"/>
              <wp:lineTo x="21283" y="20834"/>
              <wp:lineTo x="21283" y="0"/>
              <wp:lineTo x="0" y="0"/>
            </wp:wrapPolygon>
          </wp:wrapThrough>
          <wp:docPr id="1507390826" name="Imagen 1507390826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53" b="13191"/>
                  <a:stretch/>
                </pic:blipFill>
                <pic:spPr bwMode="auto">
                  <a:xfrm>
                    <a:off x="0" y="0"/>
                    <a:ext cx="1469390" cy="5727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6EE6E" w14:textId="77777777" w:rsidR="00160FFC" w:rsidRDefault="00160FFC" w:rsidP="00B367A5">
      <w:pPr>
        <w:spacing w:after="0" w:line="240" w:lineRule="auto"/>
      </w:pPr>
      <w:bookmarkStart w:id="0" w:name="_Hlk86315998"/>
      <w:bookmarkEnd w:id="0"/>
      <w:r>
        <w:separator/>
      </w:r>
    </w:p>
  </w:footnote>
  <w:footnote w:type="continuationSeparator" w:id="0">
    <w:p w14:paraId="3367C6C4" w14:textId="77777777" w:rsidR="00160FFC" w:rsidRDefault="00160FFC" w:rsidP="00B36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8BF82" w14:textId="77777777" w:rsidR="005A003E" w:rsidRDefault="00000000">
    <w:pPr>
      <w:pStyle w:val="Encabezado"/>
    </w:pPr>
    <w:r>
      <w:rPr>
        <w:noProof/>
      </w:rPr>
      <w:pict w14:anchorId="126EEA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399391" o:spid="_x0000_s1026" type="#_x0000_t75" alt="" style="position:absolute;left:0;text-align:left;margin-left:0;margin-top:0;width:481.85pt;height:477.55pt;z-index:-2516423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 azul vectorizada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49C62" w14:textId="600ACE2F" w:rsidR="005D3A96" w:rsidRDefault="00275AC1" w:rsidP="005D3A96">
    <w:pPr>
      <w:pStyle w:val="Piedefotoodetalle"/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3EC04922" wp14:editId="7D8F06E4">
              <wp:simplePos x="0" y="0"/>
              <wp:positionH relativeFrom="column">
                <wp:posOffset>4446270</wp:posOffset>
              </wp:positionH>
              <wp:positionV relativeFrom="paragraph">
                <wp:posOffset>-339090</wp:posOffset>
              </wp:positionV>
              <wp:extent cx="1238250" cy="1404620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82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7F1A59" w14:textId="77777777" w:rsidR="005D3A96" w:rsidRPr="009C4667" w:rsidRDefault="005D3A96" w:rsidP="005D3A96">
                          <w:pPr>
                            <w:pStyle w:val="Piedefotoodetalle"/>
                            <w:ind w:left="0"/>
                            <w:rPr>
                              <w:color w:val="auto"/>
                            </w:rPr>
                          </w:pPr>
                          <w:r w:rsidRPr="009C4667">
                            <w:rPr>
                              <w:color w:val="auto"/>
                            </w:rPr>
                            <w:t>Centro adscrito 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EC0492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350.1pt;margin-top:-26.7pt;width:97.5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" filled="f" stroked="f">
              <v:textbox style="mso-fit-shape-to-text:t">
                <w:txbxContent>
                  <w:p w14:paraId="7C7F1A59" w14:textId="77777777" w:rsidR="005D3A96" w:rsidRPr="009C4667" w:rsidRDefault="005D3A96" w:rsidP="005D3A96">
                    <w:pPr>
                      <w:pStyle w:val="Piedefotoodetalle"/>
                      <w:ind w:left="0"/>
                      <w:rPr>
                        <w:color w:val="auto"/>
                      </w:rPr>
                    </w:pPr>
                    <w:r w:rsidRPr="009C4667">
                      <w:rPr>
                        <w:color w:val="auto"/>
                      </w:rPr>
                      <w:t>Centro adscrito 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B0529">
      <w:rPr>
        <w:noProof/>
      </w:rPr>
      <w:drawing>
        <wp:anchor distT="0" distB="0" distL="114300" distR="114300" simplePos="0" relativeHeight="251661824" behindDoc="0" locked="0" layoutInCell="1" allowOverlap="1" wp14:anchorId="442C87EB" wp14:editId="38E4DB41">
          <wp:simplePos x="0" y="0"/>
          <wp:positionH relativeFrom="column">
            <wp:posOffset>-55657</wp:posOffset>
          </wp:positionH>
          <wp:positionV relativeFrom="paragraph">
            <wp:posOffset>-169529</wp:posOffset>
          </wp:positionV>
          <wp:extent cx="1080770" cy="521970"/>
          <wp:effectExtent l="0" t="0" r="5080" b="0"/>
          <wp:wrapNone/>
          <wp:docPr id="766183368" name="Imagen 766183368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" name="Imagen 135" descr="Logotipo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62" t="6752" r="9712" b="13353"/>
                  <a:stretch/>
                </pic:blipFill>
                <pic:spPr bwMode="auto">
                  <a:xfrm>
                    <a:off x="0" y="0"/>
                    <a:ext cx="1080770" cy="5219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5D3A96">
      <w:rPr>
        <w:noProof/>
      </w:rPr>
      <w:drawing>
        <wp:anchor distT="0" distB="0" distL="114300" distR="114300" simplePos="0" relativeHeight="251659776" behindDoc="0" locked="0" layoutInCell="1" allowOverlap="1" wp14:anchorId="4BC26BB7" wp14:editId="7CAB259E">
          <wp:simplePos x="0" y="0"/>
          <wp:positionH relativeFrom="margin">
            <wp:align>right</wp:align>
          </wp:positionH>
          <wp:positionV relativeFrom="paragraph">
            <wp:posOffset>59055</wp:posOffset>
          </wp:positionV>
          <wp:extent cx="1038225" cy="212676"/>
          <wp:effectExtent l="0" t="0" r="0" b="0"/>
          <wp:wrapNone/>
          <wp:docPr id="319798054" name="Imagen 319798054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n 37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2126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A96">
      <w:tab/>
      <w:t xml:space="preserve">                                                                                                                                                          </w:t>
    </w:r>
  </w:p>
  <w:p w14:paraId="30D05BCE" w14:textId="77777777" w:rsidR="00B367A5" w:rsidRDefault="008B0529" w:rsidP="00CF619D">
    <w:pPr>
      <w:pStyle w:val="Encabezado"/>
      <w:tabs>
        <w:tab w:val="clear" w:pos="4252"/>
        <w:tab w:val="clear" w:pos="8504"/>
        <w:tab w:val="left" w:pos="1894"/>
      </w:tabs>
    </w:pPr>
    <w:r w:rsidRPr="00AC01BC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CCF0BF1" wp14:editId="3E0A0BF8">
              <wp:simplePos x="0" y="0"/>
              <wp:positionH relativeFrom="page">
                <wp:posOffset>-8255</wp:posOffset>
              </wp:positionH>
              <wp:positionV relativeFrom="paragraph">
                <wp:posOffset>241745</wp:posOffset>
              </wp:positionV>
              <wp:extent cx="7548245" cy="0"/>
              <wp:effectExtent l="0" t="0" r="0" b="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48245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9DA3A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09BA78" id="Conector recto 3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65pt,19.05pt" to="593.7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" strokecolor="#9da3a7" strokeweight="1pt">
              <v:stroke joinstyle="miter"/>
              <w10:wrap anchorx="page"/>
            </v:line>
          </w:pict>
        </mc:Fallback>
      </mc:AlternateContent>
    </w:r>
    <w:r w:rsidR="00CF619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BD7AA" w14:textId="77777777" w:rsidR="009C4667" w:rsidRDefault="002139AB" w:rsidP="00404D86">
    <w:pPr>
      <w:pStyle w:val="Encabezado"/>
      <w:tabs>
        <w:tab w:val="clear" w:pos="4252"/>
        <w:tab w:val="clear" w:pos="8504"/>
        <w:tab w:val="left" w:pos="6107"/>
      </w:tabs>
    </w:pPr>
    <w:r>
      <w:rPr>
        <w:noProof/>
      </w:rPr>
      <w:drawing>
        <wp:anchor distT="0" distB="0" distL="114300" distR="114300" simplePos="0" relativeHeight="251672064" behindDoc="0" locked="0" layoutInCell="1" allowOverlap="1" wp14:anchorId="4F2365F3" wp14:editId="1C0AFC9D">
          <wp:simplePos x="0" y="0"/>
          <wp:positionH relativeFrom="column">
            <wp:posOffset>3810</wp:posOffset>
          </wp:positionH>
          <wp:positionV relativeFrom="paragraph">
            <wp:posOffset>-124270</wp:posOffset>
          </wp:positionV>
          <wp:extent cx="2146300" cy="685800"/>
          <wp:effectExtent l="0" t="0" r="6350" b="0"/>
          <wp:wrapNone/>
          <wp:docPr id="1397415439" name="Imagen 1397415439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254" t="1728" r="5655" b="4919"/>
                  <a:stretch/>
                </pic:blipFill>
                <pic:spPr bwMode="auto">
                  <a:xfrm>
                    <a:off x="0" y="0"/>
                    <a:ext cx="21463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EF5A5C">
      <w:tab/>
    </w:r>
    <w:r w:rsidR="009C4667">
      <w:t xml:space="preserve">                                                                                                                                                          </w:t>
    </w:r>
  </w:p>
  <w:p w14:paraId="4ACD5220" w14:textId="77777777" w:rsidR="009C4667" w:rsidRDefault="009C4667" w:rsidP="009C4667">
    <w:pPr>
      <w:pStyle w:val="Piedepgina"/>
    </w:pPr>
  </w:p>
  <w:p w14:paraId="41D46666" w14:textId="77777777" w:rsidR="00EF5A5C" w:rsidRDefault="00000000" w:rsidP="00404D86">
    <w:r>
      <w:rPr>
        <w:noProof/>
      </w:rPr>
      <w:pict w14:anchorId="6C89C4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399390" o:spid="_x0000_s1025" type="#_x0000_t75" alt="" style="position:absolute;left:0;text-align:left;margin-left:0;margin-top:80.9pt;width:481.85pt;height:477.55pt;z-index:-251643392;mso-wrap-edited:f;mso-width-percent:0;mso-height-percent:0;mso-position-horizontal-relative:margin;mso-position-vertical-relative:margin;mso-width-percent:0;mso-height-percent:0" o:allowincell="f">
          <v:imagedata r:id="rId2" o:title="U azul vectorizada " gain="19661f" blacklevel="22938f" grayscale="t"/>
          <w10:wrap anchorx="margin" anchory="margin"/>
        </v:shape>
      </w:pict>
    </w:r>
    <w:r w:rsidR="002139AB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C49847E" wp14:editId="2B6CC98A">
              <wp:simplePos x="0" y="0"/>
              <wp:positionH relativeFrom="margin">
                <wp:posOffset>2157730</wp:posOffset>
              </wp:positionH>
              <wp:positionV relativeFrom="paragraph">
                <wp:posOffset>135445</wp:posOffset>
              </wp:positionV>
              <wp:extent cx="3925570" cy="6350"/>
              <wp:effectExtent l="0" t="0" r="36830" b="31750"/>
              <wp:wrapNone/>
              <wp:docPr id="35" name="Conector rect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25570" cy="6350"/>
                      </a:xfrm>
                      <a:prstGeom prst="line">
                        <a:avLst/>
                      </a:prstGeom>
                      <a:ln w="12700">
                        <a:solidFill>
                          <a:srgbClr val="9DA3A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EFACCC6" id="Conector recto 35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9.9pt,10.65pt" to="479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" strokecolor="#9da3a7" strokeweight="1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EAC"/>
    <w:multiLevelType w:val="hybridMultilevel"/>
    <w:tmpl w:val="9184F560"/>
    <w:lvl w:ilvl="0" w:tplc="EF3EBE36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8398A"/>
    <w:multiLevelType w:val="multilevel"/>
    <w:tmpl w:val="685AB6DA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6451B4E"/>
    <w:multiLevelType w:val="multilevel"/>
    <w:tmpl w:val="95045484"/>
    <w:lvl w:ilvl="0">
      <w:start w:val="1"/>
      <w:numFmt w:val="bullet"/>
      <w:pStyle w:val="Sinespaciado"/>
      <w:lvlText w:val=""/>
      <w:lvlJc w:val="left"/>
      <w:pPr>
        <w:ind w:left="360" w:hanging="360"/>
      </w:pPr>
      <w:rPr>
        <w:rFonts w:ascii="Symbol" w:hAnsi="Symbol" w:hint="default"/>
        <w:color w:val="0065EF"/>
      </w:rPr>
    </w:lvl>
    <w:lvl w:ilvl="1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0065EF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Objektiv Mk1" w:hAnsi="Objektiv Mk1" w:hint="default"/>
        <w:color w:val="0065EF"/>
      </w:rPr>
    </w:lvl>
    <w:lvl w:ilvl="3">
      <w:start w:val="1"/>
      <w:numFmt w:val="bullet"/>
      <w:lvlText w:val=""/>
      <w:lvlJc w:val="left"/>
      <w:pPr>
        <w:ind w:left="1440" w:hanging="360"/>
      </w:pPr>
      <w:rPr>
        <w:rFonts w:ascii="Symbol" w:hAnsi="Symbol" w:hint="default"/>
        <w:color w:val="0065EF"/>
      </w:rPr>
    </w:lvl>
    <w:lvl w:ilvl="4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  <w:color w:val="0065EF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Objektiv Mk1" w:hAnsi="Objektiv Mk1" w:hint="default"/>
        <w:color w:val="0065EF"/>
      </w:rPr>
    </w:lvl>
    <w:lvl w:ilvl="6">
      <w:start w:val="1"/>
      <w:numFmt w:val="bullet"/>
      <w:lvlText w:val=""/>
      <w:lvlJc w:val="left"/>
      <w:pPr>
        <w:ind w:left="2520" w:hanging="360"/>
      </w:pPr>
      <w:rPr>
        <w:rFonts w:ascii="Symbol" w:hAnsi="Symbol" w:hint="default"/>
        <w:color w:val="0065EF"/>
      </w:rPr>
    </w:lvl>
    <w:lvl w:ilvl="7">
      <w:start w:val="1"/>
      <w:numFmt w:val="bullet"/>
      <w:lvlText w:val=""/>
      <w:lvlJc w:val="left"/>
      <w:pPr>
        <w:ind w:left="2880" w:hanging="360"/>
      </w:pPr>
      <w:rPr>
        <w:rFonts w:ascii="Symbol" w:hAnsi="Symbol" w:hint="default"/>
        <w:color w:val="0065EF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Objektiv Mk1" w:hAnsi="Objektiv Mk1" w:hint="default"/>
        <w:color w:val="0065EF"/>
      </w:rPr>
    </w:lvl>
  </w:abstractNum>
  <w:abstractNum w:abstractNumId="3" w15:restartNumberingAfterBreak="0">
    <w:nsid w:val="6C0A1720"/>
    <w:multiLevelType w:val="multilevel"/>
    <w:tmpl w:val="89CE0FF2"/>
    <w:lvl w:ilvl="0">
      <w:start w:val="1"/>
      <w:numFmt w:val="bullet"/>
      <w:pStyle w:val="Negrita"/>
      <w:lvlText w:val=""/>
      <w:lvlJc w:val="left"/>
      <w:pPr>
        <w:ind w:left="360" w:hanging="360"/>
      </w:pPr>
      <w:rPr>
        <w:rFonts w:ascii="Symbol" w:hAnsi="Symbol" w:hint="default"/>
        <w:b/>
        <w:i w:val="0"/>
        <w:color w:val="0065EF"/>
      </w:rPr>
    </w:lvl>
    <w:lvl w:ilvl="1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0065EF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Objektiv Mk1" w:hAnsi="Objektiv Mk1" w:hint="default"/>
        <w:color w:val="0065EF"/>
      </w:rPr>
    </w:lvl>
    <w:lvl w:ilvl="3">
      <w:start w:val="1"/>
      <w:numFmt w:val="bullet"/>
      <w:lvlText w:val=""/>
      <w:lvlJc w:val="left"/>
      <w:pPr>
        <w:ind w:left="1440" w:hanging="360"/>
      </w:pPr>
      <w:rPr>
        <w:rFonts w:ascii="Symbol" w:hAnsi="Symbol" w:hint="default"/>
        <w:color w:val="0065EF"/>
      </w:rPr>
    </w:lvl>
    <w:lvl w:ilvl="4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  <w:color w:val="0065EF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Objektiv Mk1" w:hAnsi="Objektiv Mk1" w:hint="default"/>
        <w:color w:val="0065EF"/>
      </w:rPr>
    </w:lvl>
    <w:lvl w:ilvl="6">
      <w:start w:val="1"/>
      <w:numFmt w:val="bullet"/>
      <w:lvlText w:val=""/>
      <w:lvlJc w:val="left"/>
      <w:pPr>
        <w:ind w:left="2520" w:hanging="360"/>
      </w:pPr>
      <w:rPr>
        <w:rFonts w:ascii="Symbol" w:hAnsi="Symbol" w:hint="default"/>
        <w:color w:val="0065EF"/>
      </w:rPr>
    </w:lvl>
    <w:lvl w:ilvl="7">
      <w:start w:val="1"/>
      <w:numFmt w:val="bullet"/>
      <w:lvlText w:val=""/>
      <w:lvlJc w:val="left"/>
      <w:pPr>
        <w:ind w:left="2880" w:hanging="360"/>
      </w:pPr>
      <w:rPr>
        <w:rFonts w:ascii="Symbol" w:hAnsi="Symbol" w:hint="default"/>
        <w:color w:val="0065EF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Objektiv Mk1" w:hAnsi="Objektiv Mk1" w:hint="default"/>
        <w:color w:val="0065EF"/>
      </w:rPr>
    </w:lvl>
  </w:abstractNum>
  <w:abstractNum w:abstractNumId="4" w15:restartNumberingAfterBreak="0">
    <w:nsid w:val="7E334F87"/>
    <w:multiLevelType w:val="multilevel"/>
    <w:tmpl w:val="547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408624">
    <w:abstractNumId w:val="2"/>
  </w:num>
  <w:num w:numId="2" w16cid:durableId="1335258748">
    <w:abstractNumId w:val="3"/>
  </w:num>
  <w:num w:numId="3" w16cid:durableId="26756559">
    <w:abstractNumId w:val="4"/>
  </w:num>
  <w:num w:numId="4" w16cid:durableId="1402868276">
    <w:abstractNumId w:val="1"/>
  </w:num>
  <w:num w:numId="5" w16cid:durableId="148658368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05"/>
    <w:rsid w:val="0000084B"/>
    <w:rsid w:val="00004B9A"/>
    <w:rsid w:val="000054E4"/>
    <w:rsid w:val="00011461"/>
    <w:rsid w:val="00011496"/>
    <w:rsid w:val="00011B9F"/>
    <w:rsid w:val="00012189"/>
    <w:rsid w:val="00017504"/>
    <w:rsid w:val="00017E80"/>
    <w:rsid w:val="00020827"/>
    <w:rsid w:val="00021C6E"/>
    <w:rsid w:val="00024114"/>
    <w:rsid w:val="00024C86"/>
    <w:rsid w:val="00033655"/>
    <w:rsid w:val="00037665"/>
    <w:rsid w:val="000379DC"/>
    <w:rsid w:val="000403A3"/>
    <w:rsid w:val="00042059"/>
    <w:rsid w:val="00043362"/>
    <w:rsid w:val="00043C0C"/>
    <w:rsid w:val="0004454E"/>
    <w:rsid w:val="00044D72"/>
    <w:rsid w:val="00046659"/>
    <w:rsid w:val="00050BEC"/>
    <w:rsid w:val="0005278A"/>
    <w:rsid w:val="0005297B"/>
    <w:rsid w:val="000540BA"/>
    <w:rsid w:val="0005505C"/>
    <w:rsid w:val="00057C0D"/>
    <w:rsid w:val="00063E07"/>
    <w:rsid w:val="0007744A"/>
    <w:rsid w:val="00077FF5"/>
    <w:rsid w:val="00080642"/>
    <w:rsid w:val="00084045"/>
    <w:rsid w:val="000841FB"/>
    <w:rsid w:val="000865BC"/>
    <w:rsid w:val="0008717F"/>
    <w:rsid w:val="00090732"/>
    <w:rsid w:val="00093689"/>
    <w:rsid w:val="00093C12"/>
    <w:rsid w:val="00093DA2"/>
    <w:rsid w:val="000A64F4"/>
    <w:rsid w:val="000B008E"/>
    <w:rsid w:val="000B129A"/>
    <w:rsid w:val="000B1A58"/>
    <w:rsid w:val="000B2752"/>
    <w:rsid w:val="000B3F1C"/>
    <w:rsid w:val="000B4D18"/>
    <w:rsid w:val="000B554B"/>
    <w:rsid w:val="000B5D38"/>
    <w:rsid w:val="000B735C"/>
    <w:rsid w:val="000C048A"/>
    <w:rsid w:val="000C53CD"/>
    <w:rsid w:val="000D13DC"/>
    <w:rsid w:val="000D2A43"/>
    <w:rsid w:val="000D3ADB"/>
    <w:rsid w:val="000D677A"/>
    <w:rsid w:val="000E0DA8"/>
    <w:rsid w:val="000E312B"/>
    <w:rsid w:val="000E3837"/>
    <w:rsid w:val="000E51CD"/>
    <w:rsid w:val="000E6BCB"/>
    <w:rsid w:val="000E6E91"/>
    <w:rsid w:val="000E717F"/>
    <w:rsid w:val="000F1526"/>
    <w:rsid w:val="000F3935"/>
    <w:rsid w:val="000F40AE"/>
    <w:rsid w:val="000F4428"/>
    <w:rsid w:val="000F6295"/>
    <w:rsid w:val="000F7805"/>
    <w:rsid w:val="00102023"/>
    <w:rsid w:val="00103E1F"/>
    <w:rsid w:val="0010621F"/>
    <w:rsid w:val="00106E67"/>
    <w:rsid w:val="001109AB"/>
    <w:rsid w:val="00110DA2"/>
    <w:rsid w:val="00112A66"/>
    <w:rsid w:val="00115EF3"/>
    <w:rsid w:val="001231D4"/>
    <w:rsid w:val="001239AA"/>
    <w:rsid w:val="0013421D"/>
    <w:rsid w:val="0013536D"/>
    <w:rsid w:val="001368A5"/>
    <w:rsid w:val="0013711A"/>
    <w:rsid w:val="0014055B"/>
    <w:rsid w:val="00140AC6"/>
    <w:rsid w:val="001425B4"/>
    <w:rsid w:val="001461E1"/>
    <w:rsid w:val="00146D00"/>
    <w:rsid w:val="001516ED"/>
    <w:rsid w:val="00154BA3"/>
    <w:rsid w:val="001555C1"/>
    <w:rsid w:val="00160FFC"/>
    <w:rsid w:val="00161EF5"/>
    <w:rsid w:val="00163CEC"/>
    <w:rsid w:val="00166E16"/>
    <w:rsid w:val="0016752F"/>
    <w:rsid w:val="00170489"/>
    <w:rsid w:val="0017404E"/>
    <w:rsid w:val="00174FE0"/>
    <w:rsid w:val="00176154"/>
    <w:rsid w:val="00176F56"/>
    <w:rsid w:val="00177CEC"/>
    <w:rsid w:val="001872F9"/>
    <w:rsid w:val="0019181A"/>
    <w:rsid w:val="001A4134"/>
    <w:rsid w:val="001A4496"/>
    <w:rsid w:val="001B0079"/>
    <w:rsid w:val="001B098D"/>
    <w:rsid w:val="001B28DB"/>
    <w:rsid w:val="001C0C6F"/>
    <w:rsid w:val="001C114A"/>
    <w:rsid w:val="001C26FB"/>
    <w:rsid w:val="001C46C4"/>
    <w:rsid w:val="001C4A55"/>
    <w:rsid w:val="001C77EC"/>
    <w:rsid w:val="001D0043"/>
    <w:rsid w:val="001D0C56"/>
    <w:rsid w:val="001D22AC"/>
    <w:rsid w:val="001D3CB5"/>
    <w:rsid w:val="001D3E69"/>
    <w:rsid w:val="001E0F48"/>
    <w:rsid w:val="001E2C6A"/>
    <w:rsid w:val="001E42DC"/>
    <w:rsid w:val="001E6C33"/>
    <w:rsid w:val="001E716A"/>
    <w:rsid w:val="001E7A69"/>
    <w:rsid w:val="001F0076"/>
    <w:rsid w:val="001F22D0"/>
    <w:rsid w:val="001F2DA2"/>
    <w:rsid w:val="001F32A1"/>
    <w:rsid w:val="001F3EF4"/>
    <w:rsid w:val="00201995"/>
    <w:rsid w:val="002027D3"/>
    <w:rsid w:val="00204FBD"/>
    <w:rsid w:val="00206EC3"/>
    <w:rsid w:val="00207761"/>
    <w:rsid w:val="002113E7"/>
    <w:rsid w:val="002139AB"/>
    <w:rsid w:val="00215164"/>
    <w:rsid w:val="002155A9"/>
    <w:rsid w:val="00216EBB"/>
    <w:rsid w:val="00217105"/>
    <w:rsid w:val="00217E67"/>
    <w:rsid w:val="00221376"/>
    <w:rsid w:val="00221710"/>
    <w:rsid w:val="002223F2"/>
    <w:rsid w:val="002246A0"/>
    <w:rsid w:val="00226623"/>
    <w:rsid w:val="00226FAE"/>
    <w:rsid w:val="002338F4"/>
    <w:rsid w:val="002345CE"/>
    <w:rsid w:val="002357AA"/>
    <w:rsid w:val="00236EEE"/>
    <w:rsid w:val="0024133C"/>
    <w:rsid w:val="00241839"/>
    <w:rsid w:val="00242B85"/>
    <w:rsid w:val="00245212"/>
    <w:rsid w:val="002456C0"/>
    <w:rsid w:val="00247445"/>
    <w:rsid w:val="00251FD7"/>
    <w:rsid w:val="00254940"/>
    <w:rsid w:val="0025651E"/>
    <w:rsid w:val="002573E5"/>
    <w:rsid w:val="002574CC"/>
    <w:rsid w:val="00270B78"/>
    <w:rsid w:val="00270F50"/>
    <w:rsid w:val="00272BDD"/>
    <w:rsid w:val="00275AC1"/>
    <w:rsid w:val="00275F2D"/>
    <w:rsid w:val="002763D3"/>
    <w:rsid w:val="00281503"/>
    <w:rsid w:val="00284EA3"/>
    <w:rsid w:val="00285145"/>
    <w:rsid w:val="00285438"/>
    <w:rsid w:val="0029062B"/>
    <w:rsid w:val="002959E6"/>
    <w:rsid w:val="002965F4"/>
    <w:rsid w:val="00296D3A"/>
    <w:rsid w:val="002A25A3"/>
    <w:rsid w:val="002A31D7"/>
    <w:rsid w:val="002A3380"/>
    <w:rsid w:val="002A5CCC"/>
    <w:rsid w:val="002A5CE8"/>
    <w:rsid w:val="002A6D24"/>
    <w:rsid w:val="002B19A5"/>
    <w:rsid w:val="002B1ECF"/>
    <w:rsid w:val="002B4D1E"/>
    <w:rsid w:val="002C7DC5"/>
    <w:rsid w:val="002C7E8D"/>
    <w:rsid w:val="002D0440"/>
    <w:rsid w:val="002D1E59"/>
    <w:rsid w:val="002D3DE4"/>
    <w:rsid w:val="002E05A9"/>
    <w:rsid w:val="002E08E7"/>
    <w:rsid w:val="002E211E"/>
    <w:rsid w:val="002E413C"/>
    <w:rsid w:val="002E5BA3"/>
    <w:rsid w:val="002E75C6"/>
    <w:rsid w:val="002F23EC"/>
    <w:rsid w:val="002F51B9"/>
    <w:rsid w:val="002F78CE"/>
    <w:rsid w:val="003031F1"/>
    <w:rsid w:val="003047F9"/>
    <w:rsid w:val="00307B0A"/>
    <w:rsid w:val="00312893"/>
    <w:rsid w:val="00313455"/>
    <w:rsid w:val="003140BC"/>
    <w:rsid w:val="0031486F"/>
    <w:rsid w:val="00315669"/>
    <w:rsid w:val="003164EC"/>
    <w:rsid w:val="00321863"/>
    <w:rsid w:val="0032216B"/>
    <w:rsid w:val="00322788"/>
    <w:rsid w:val="0032345F"/>
    <w:rsid w:val="003244E1"/>
    <w:rsid w:val="0032459B"/>
    <w:rsid w:val="00324A76"/>
    <w:rsid w:val="00324D63"/>
    <w:rsid w:val="0032556D"/>
    <w:rsid w:val="00325DB6"/>
    <w:rsid w:val="00327DAA"/>
    <w:rsid w:val="00332AD7"/>
    <w:rsid w:val="00333306"/>
    <w:rsid w:val="0033338C"/>
    <w:rsid w:val="00336E68"/>
    <w:rsid w:val="003401A7"/>
    <w:rsid w:val="00344940"/>
    <w:rsid w:val="003464F6"/>
    <w:rsid w:val="00350C27"/>
    <w:rsid w:val="0035141C"/>
    <w:rsid w:val="0035247D"/>
    <w:rsid w:val="0035301F"/>
    <w:rsid w:val="00356906"/>
    <w:rsid w:val="00363560"/>
    <w:rsid w:val="00366535"/>
    <w:rsid w:val="00367410"/>
    <w:rsid w:val="00367F0E"/>
    <w:rsid w:val="00372D45"/>
    <w:rsid w:val="0037365F"/>
    <w:rsid w:val="003761E6"/>
    <w:rsid w:val="00376527"/>
    <w:rsid w:val="00376BFB"/>
    <w:rsid w:val="00377193"/>
    <w:rsid w:val="0038744B"/>
    <w:rsid w:val="00390BE0"/>
    <w:rsid w:val="00393766"/>
    <w:rsid w:val="00393EF8"/>
    <w:rsid w:val="00395977"/>
    <w:rsid w:val="00396B95"/>
    <w:rsid w:val="003A0202"/>
    <w:rsid w:val="003A2B63"/>
    <w:rsid w:val="003A3579"/>
    <w:rsid w:val="003A61B1"/>
    <w:rsid w:val="003A7110"/>
    <w:rsid w:val="003B11A2"/>
    <w:rsid w:val="003B29D9"/>
    <w:rsid w:val="003B340F"/>
    <w:rsid w:val="003B54F3"/>
    <w:rsid w:val="003B5822"/>
    <w:rsid w:val="003B5A79"/>
    <w:rsid w:val="003B684E"/>
    <w:rsid w:val="003B72B1"/>
    <w:rsid w:val="003C5F4B"/>
    <w:rsid w:val="003D04A5"/>
    <w:rsid w:val="003D0F2E"/>
    <w:rsid w:val="003D19FD"/>
    <w:rsid w:val="003D39FC"/>
    <w:rsid w:val="003D3D6E"/>
    <w:rsid w:val="003D4273"/>
    <w:rsid w:val="003E0226"/>
    <w:rsid w:val="003E06B5"/>
    <w:rsid w:val="003E1929"/>
    <w:rsid w:val="003E58DF"/>
    <w:rsid w:val="003F0A4A"/>
    <w:rsid w:val="00400A74"/>
    <w:rsid w:val="00404D86"/>
    <w:rsid w:val="00406821"/>
    <w:rsid w:val="0040753F"/>
    <w:rsid w:val="00414DC4"/>
    <w:rsid w:val="00414F1E"/>
    <w:rsid w:val="00417DD7"/>
    <w:rsid w:val="00421F2E"/>
    <w:rsid w:val="0042687B"/>
    <w:rsid w:val="00436588"/>
    <w:rsid w:val="004420F7"/>
    <w:rsid w:val="00442431"/>
    <w:rsid w:val="00447B2A"/>
    <w:rsid w:val="00454304"/>
    <w:rsid w:val="0045663D"/>
    <w:rsid w:val="004603E6"/>
    <w:rsid w:val="00461FE4"/>
    <w:rsid w:val="00462F55"/>
    <w:rsid w:val="0046440C"/>
    <w:rsid w:val="00464CC3"/>
    <w:rsid w:val="00467809"/>
    <w:rsid w:val="00473BEF"/>
    <w:rsid w:val="00474273"/>
    <w:rsid w:val="00476918"/>
    <w:rsid w:val="00482AB9"/>
    <w:rsid w:val="00484422"/>
    <w:rsid w:val="00484DF7"/>
    <w:rsid w:val="0048750C"/>
    <w:rsid w:val="0049597B"/>
    <w:rsid w:val="004A364F"/>
    <w:rsid w:val="004A48D3"/>
    <w:rsid w:val="004A57BC"/>
    <w:rsid w:val="004A6FA9"/>
    <w:rsid w:val="004A7262"/>
    <w:rsid w:val="004A7ABE"/>
    <w:rsid w:val="004B42A8"/>
    <w:rsid w:val="004B5388"/>
    <w:rsid w:val="004C302A"/>
    <w:rsid w:val="004C5A5C"/>
    <w:rsid w:val="004D1146"/>
    <w:rsid w:val="004D254B"/>
    <w:rsid w:val="004D2E2E"/>
    <w:rsid w:val="004E16F4"/>
    <w:rsid w:val="004E22A8"/>
    <w:rsid w:val="004E2D4A"/>
    <w:rsid w:val="004E56BD"/>
    <w:rsid w:val="004E5E12"/>
    <w:rsid w:val="004E6EB5"/>
    <w:rsid w:val="004E7222"/>
    <w:rsid w:val="004F180E"/>
    <w:rsid w:val="004F1B2B"/>
    <w:rsid w:val="004F27D6"/>
    <w:rsid w:val="004F6A81"/>
    <w:rsid w:val="004F7190"/>
    <w:rsid w:val="004F71AA"/>
    <w:rsid w:val="004F7500"/>
    <w:rsid w:val="005010A1"/>
    <w:rsid w:val="005049AC"/>
    <w:rsid w:val="0050778D"/>
    <w:rsid w:val="005115A5"/>
    <w:rsid w:val="00513A74"/>
    <w:rsid w:val="00514FA9"/>
    <w:rsid w:val="00516737"/>
    <w:rsid w:val="005202C3"/>
    <w:rsid w:val="00521763"/>
    <w:rsid w:val="00523C08"/>
    <w:rsid w:val="0052481D"/>
    <w:rsid w:val="00525137"/>
    <w:rsid w:val="00525CA7"/>
    <w:rsid w:val="005270AE"/>
    <w:rsid w:val="00527621"/>
    <w:rsid w:val="00532CED"/>
    <w:rsid w:val="00534E9D"/>
    <w:rsid w:val="005360AD"/>
    <w:rsid w:val="00540DFA"/>
    <w:rsid w:val="005468FE"/>
    <w:rsid w:val="00546C51"/>
    <w:rsid w:val="00546CC4"/>
    <w:rsid w:val="00547319"/>
    <w:rsid w:val="00547757"/>
    <w:rsid w:val="00550D06"/>
    <w:rsid w:val="005531AE"/>
    <w:rsid w:val="00553F5C"/>
    <w:rsid w:val="00554102"/>
    <w:rsid w:val="00560169"/>
    <w:rsid w:val="00560354"/>
    <w:rsid w:val="00561540"/>
    <w:rsid w:val="00561CD2"/>
    <w:rsid w:val="0056400D"/>
    <w:rsid w:val="005643B9"/>
    <w:rsid w:val="005666C4"/>
    <w:rsid w:val="00567E45"/>
    <w:rsid w:val="0057019B"/>
    <w:rsid w:val="005702E7"/>
    <w:rsid w:val="00571D5C"/>
    <w:rsid w:val="0057241E"/>
    <w:rsid w:val="00575C02"/>
    <w:rsid w:val="00576C60"/>
    <w:rsid w:val="00583B8D"/>
    <w:rsid w:val="0058508E"/>
    <w:rsid w:val="00586813"/>
    <w:rsid w:val="005927D4"/>
    <w:rsid w:val="00592ACB"/>
    <w:rsid w:val="00593C23"/>
    <w:rsid w:val="005959B6"/>
    <w:rsid w:val="0059634F"/>
    <w:rsid w:val="00597B02"/>
    <w:rsid w:val="005A003E"/>
    <w:rsid w:val="005A461A"/>
    <w:rsid w:val="005A6952"/>
    <w:rsid w:val="005B056E"/>
    <w:rsid w:val="005B5D87"/>
    <w:rsid w:val="005B7373"/>
    <w:rsid w:val="005C02CF"/>
    <w:rsid w:val="005C34DA"/>
    <w:rsid w:val="005D1B03"/>
    <w:rsid w:val="005D3A96"/>
    <w:rsid w:val="005D3EE4"/>
    <w:rsid w:val="005D7D81"/>
    <w:rsid w:val="005E2CAA"/>
    <w:rsid w:val="005E5B6B"/>
    <w:rsid w:val="005E5ED3"/>
    <w:rsid w:val="005E6192"/>
    <w:rsid w:val="005E7F85"/>
    <w:rsid w:val="005F0A0C"/>
    <w:rsid w:val="005F1B55"/>
    <w:rsid w:val="005F2D3A"/>
    <w:rsid w:val="005F448C"/>
    <w:rsid w:val="005F7D5F"/>
    <w:rsid w:val="00601B36"/>
    <w:rsid w:val="006022A4"/>
    <w:rsid w:val="00603B85"/>
    <w:rsid w:val="00606B00"/>
    <w:rsid w:val="0060753C"/>
    <w:rsid w:val="006075FF"/>
    <w:rsid w:val="006124E8"/>
    <w:rsid w:val="00612836"/>
    <w:rsid w:val="00616FBF"/>
    <w:rsid w:val="00620201"/>
    <w:rsid w:val="00625A2B"/>
    <w:rsid w:val="00631413"/>
    <w:rsid w:val="0063661C"/>
    <w:rsid w:val="0064322D"/>
    <w:rsid w:val="006447BD"/>
    <w:rsid w:val="0064496E"/>
    <w:rsid w:val="006473AB"/>
    <w:rsid w:val="006506D9"/>
    <w:rsid w:val="0065152C"/>
    <w:rsid w:val="0065193F"/>
    <w:rsid w:val="00653488"/>
    <w:rsid w:val="00653A80"/>
    <w:rsid w:val="006541C0"/>
    <w:rsid w:val="00660AB5"/>
    <w:rsid w:val="006651D2"/>
    <w:rsid w:val="00666D5D"/>
    <w:rsid w:val="00667C82"/>
    <w:rsid w:val="00667D91"/>
    <w:rsid w:val="0067067D"/>
    <w:rsid w:val="00672835"/>
    <w:rsid w:val="00673F3A"/>
    <w:rsid w:val="00674740"/>
    <w:rsid w:val="00675F9C"/>
    <w:rsid w:val="00677298"/>
    <w:rsid w:val="0067775B"/>
    <w:rsid w:val="00682027"/>
    <w:rsid w:val="006A4E0C"/>
    <w:rsid w:val="006A552D"/>
    <w:rsid w:val="006A74FD"/>
    <w:rsid w:val="006B1BC9"/>
    <w:rsid w:val="006B1FEE"/>
    <w:rsid w:val="006B30C8"/>
    <w:rsid w:val="006B3454"/>
    <w:rsid w:val="006C0B6B"/>
    <w:rsid w:val="006C1E83"/>
    <w:rsid w:val="006C2940"/>
    <w:rsid w:val="006C6C58"/>
    <w:rsid w:val="006D1482"/>
    <w:rsid w:val="006D2584"/>
    <w:rsid w:val="006D5AC6"/>
    <w:rsid w:val="006D7CF3"/>
    <w:rsid w:val="006E2FAF"/>
    <w:rsid w:val="006E52FA"/>
    <w:rsid w:val="006E7BA3"/>
    <w:rsid w:val="006F186E"/>
    <w:rsid w:val="006F31E9"/>
    <w:rsid w:val="006F31FB"/>
    <w:rsid w:val="006F33A9"/>
    <w:rsid w:val="006F674A"/>
    <w:rsid w:val="006F6C24"/>
    <w:rsid w:val="006F78E3"/>
    <w:rsid w:val="0070012A"/>
    <w:rsid w:val="00702D33"/>
    <w:rsid w:val="007053DE"/>
    <w:rsid w:val="007100AF"/>
    <w:rsid w:val="00710893"/>
    <w:rsid w:val="00711925"/>
    <w:rsid w:val="00711BE0"/>
    <w:rsid w:val="00714CC9"/>
    <w:rsid w:val="00714CCB"/>
    <w:rsid w:val="007154DE"/>
    <w:rsid w:val="00715AC8"/>
    <w:rsid w:val="00716081"/>
    <w:rsid w:val="007165E2"/>
    <w:rsid w:val="0072538F"/>
    <w:rsid w:val="00725CE6"/>
    <w:rsid w:val="007268C4"/>
    <w:rsid w:val="007308AD"/>
    <w:rsid w:val="0073143D"/>
    <w:rsid w:val="00734960"/>
    <w:rsid w:val="0074104B"/>
    <w:rsid w:val="00742D20"/>
    <w:rsid w:val="00747966"/>
    <w:rsid w:val="00752710"/>
    <w:rsid w:val="00753497"/>
    <w:rsid w:val="00753538"/>
    <w:rsid w:val="00755864"/>
    <w:rsid w:val="0075671F"/>
    <w:rsid w:val="0076464B"/>
    <w:rsid w:val="007652E8"/>
    <w:rsid w:val="0076752D"/>
    <w:rsid w:val="00767860"/>
    <w:rsid w:val="007731DE"/>
    <w:rsid w:val="00775CA1"/>
    <w:rsid w:val="00786836"/>
    <w:rsid w:val="00787E23"/>
    <w:rsid w:val="007919F8"/>
    <w:rsid w:val="00793BD7"/>
    <w:rsid w:val="00795293"/>
    <w:rsid w:val="0079680F"/>
    <w:rsid w:val="007A3CC4"/>
    <w:rsid w:val="007A3F56"/>
    <w:rsid w:val="007A62D7"/>
    <w:rsid w:val="007A690F"/>
    <w:rsid w:val="007B0561"/>
    <w:rsid w:val="007B2C0C"/>
    <w:rsid w:val="007B4A37"/>
    <w:rsid w:val="007B5644"/>
    <w:rsid w:val="007C1C0F"/>
    <w:rsid w:val="007C57B6"/>
    <w:rsid w:val="007C7427"/>
    <w:rsid w:val="007D222C"/>
    <w:rsid w:val="007D27EF"/>
    <w:rsid w:val="007D3C81"/>
    <w:rsid w:val="007D5142"/>
    <w:rsid w:val="007D6B2B"/>
    <w:rsid w:val="007E15D5"/>
    <w:rsid w:val="007E5023"/>
    <w:rsid w:val="007F0B0F"/>
    <w:rsid w:val="007F0E12"/>
    <w:rsid w:val="007F3A09"/>
    <w:rsid w:val="007F67DF"/>
    <w:rsid w:val="007F7583"/>
    <w:rsid w:val="00805ABA"/>
    <w:rsid w:val="0081059C"/>
    <w:rsid w:val="008115EE"/>
    <w:rsid w:val="00811EFC"/>
    <w:rsid w:val="008161A4"/>
    <w:rsid w:val="00816816"/>
    <w:rsid w:val="008179CA"/>
    <w:rsid w:val="00822027"/>
    <w:rsid w:val="0082202B"/>
    <w:rsid w:val="0082246F"/>
    <w:rsid w:val="00824DB2"/>
    <w:rsid w:val="008268D9"/>
    <w:rsid w:val="00831CD8"/>
    <w:rsid w:val="00837A69"/>
    <w:rsid w:val="00837CE6"/>
    <w:rsid w:val="00840168"/>
    <w:rsid w:val="0084067A"/>
    <w:rsid w:val="0084134D"/>
    <w:rsid w:val="00841CA8"/>
    <w:rsid w:val="008449A4"/>
    <w:rsid w:val="00846B7C"/>
    <w:rsid w:val="00850FE0"/>
    <w:rsid w:val="008514D9"/>
    <w:rsid w:val="00852669"/>
    <w:rsid w:val="00854EAE"/>
    <w:rsid w:val="00855148"/>
    <w:rsid w:val="00857042"/>
    <w:rsid w:val="008601D7"/>
    <w:rsid w:val="00862966"/>
    <w:rsid w:val="00863076"/>
    <w:rsid w:val="0087092D"/>
    <w:rsid w:val="00872F49"/>
    <w:rsid w:val="00872F8E"/>
    <w:rsid w:val="00874A95"/>
    <w:rsid w:val="00875A2E"/>
    <w:rsid w:val="008770F9"/>
    <w:rsid w:val="0088192E"/>
    <w:rsid w:val="0088702E"/>
    <w:rsid w:val="00887745"/>
    <w:rsid w:val="00892E11"/>
    <w:rsid w:val="00897D82"/>
    <w:rsid w:val="008A14E0"/>
    <w:rsid w:val="008A3805"/>
    <w:rsid w:val="008A4F97"/>
    <w:rsid w:val="008B0529"/>
    <w:rsid w:val="008B0E22"/>
    <w:rsid w:val="008B5711"/>
    <w:rsid w:val="008B607A"/>
    <w:rsid w:val="008C0AD6"/>
    <w:rsid w:val="008C1555"/>
    <w:rsid w:val="008C1559"/>
    <w:rsid w:val="008C28EB"/>
    <w:rsid w:val="008C72A8"/>
    <w:rsid w:val="008C7A54"/>
    <w:rsid w:val="008D4E32"/>
    <w:rsid w:val="008D7257"/>
    <w:rsid w:val="008D78A0"/>
    <w:rsid w:val="008E069F"/>
    <w:rsid w:val="008E2E6C"/>
    <w:rsid w:val="008E35D6"/>
    <w:rsid w:val="008E559D"/>
    <w:rsid w:val="008E72FC"/>
    <w:rsid w:val="008F229E"/>
    <w:rsid w:val="008F3E3F"/>
    <w:rsid w:val="008F43FE"/>
    <w:rsid w:val="00900C8D"/>
    <w:rsid w:val="009015B7"/>
    <w:rsid w:val="00905FBA"/>
    <w:rsid w:val="00913227"/>
    <w:rsid w:val="00920662"/>
    <w:rsid w:val="00920E46"/>
    <w:rsid w:val="009254D5"/>
    <w:rsid w:val="00925983"/>
    <w:rsid w:val="00927E60"/>
    <w:rsid w:val="00930A0C"/>
    <w:rsid w:val="0093324B"/>
    <w:rsid w:val="009364DA"/>
    <w:rsid w:val="00937085"/>
    <w:rsid w:val="00937496"/>
    <w:rsid w:val="00940AD3"/>
    <w:rsid w:val="009412E3"/>
    <w:rsid w:val="00942098"/>
    <w:rsid w:val="00950A6E"/>
    <w:rsid w:val="00951EC8"/>
    <w:rsid w:val="0095207E"/>
    <w:rsid w:val="0095224B"/>
    <w:rsid w:val="00956055"/>
    <w:rsid w:val="0096102E"/>
    <w:rsid w:val="009629EC"/>
    <w:rsid w:val="00963A5A"/>
    <w:rsid w:val="00964ED3"/>
    <w:rsid w:val="00966688"/>
    <w:rsid w:val="00970141"/>
    <w:rsid w:val="00971F03"/>
    <w:rsid w:val="00975D8E"/>
    <w:rsid w:val="009765A8"/>
    <w:rsid w:val="00981726"/>
    <w:rsid w:val="009834A5"/>
    <w:rsid w:val="0098652F"/>
    <w:rsid w:val="00991636"/>
    <w:rsid w:val="00991A97"/>
    <w:rsid w:val="009920EE"/>
    <w:rsid w:val="0099253D"/>
    <w:rsid w:val="00993E9A"/>
    <w:rsid w:val="00994B4F"/>
    <w:rsid w:val="009953EE"/>
    <w:rsid w:val="009A0220"/>
    <w:rsid w:val="009A1BD7"/>
    <w:rsid w:val="009A26F2"/>
    <w:rsid w:val="009A3C78"/>
    <w:rsid w:val="009B02BE"/>
    <w:rsid w:val="009B294D"/>
    <w:rsid w:val="009B3A54"/>
    <w:rsid w:val="009B3FC6"/>
    <w:rsid w:val="009C4667"/>
    <w:rsid w:val="009C4AFB"/>
    <w:rsid w:val="009C5DC3"/>
    <w:rsid w:val="009C70DF"/>
    <w:rsid w:val="009D2DB0"/>
    <w:rsid w:val="009D5719"/>
    <w:rsid w:val="009D6FAE"/>
    <w:rsid w:val="009E0668"/>
    <w:rsid w:val="009E3687"/>
    <w:rsid w:val="009E42F7"/>
    <w:rsid w:val="009E5421"/>
    <w:rsid w:val="009F0BFB"/>
    <w:rsid w:val="009F13FE"/>
    <w:rsid w:val="009F1CF2"/>
    <w:rsid w:val="009F1D14"/>
    <w:rsid w:val="009F4CA2"/>
    <w:rsid w:val="00A005C5"/>
    <w:rsid w:val="00A00FD0"/>
    <w:rsid w:val="00A02688"/>
    <w:rsid w:val="00A0648B"/>
    <w:rsid w:val="00A06D55"/>
    <w:rsid w:val="00A104FE"/>
    <w:rsid w:val="00A124B6"/>
    <w:rsid w:val="00A13273"/>
    <w:rsid w:val="00A13B45"/>
    <w:rsid w:val="00A16B08"/>
    <w:rsid w:val="00A20217"/>
    <w:rsid w:val="00A2401F"/>
    <w:rsid w:val="00A26D88"/>
    <w:rsid w:val="00A27DBA"/>
    <w:rsid w:val="00A3243C"/>
    <w:rsid w:val="00A32462"/>
    <w:rsid w:val="00A33FB7"/>
    <w:rsid w:val="00A34AC8"/>
    <w:rsid w:val="00A36A1C"/>
    <w:rsid w:val="00A37A56"/>
    <w:rsid w:val="00A37BF3"/>
    <w:rsid w:val="00A42140"/>
    <w:rsid w:val="00A504F6"/>
    <w:rsid w:val="00A55D83"/>
    <w:rsid w:val="00A600EB"/>
    <w:rsid w:val="00A60679"/>
    <w:rsid w:val="00A612C9"/>
    <w:rsid w:val="00A64C99"/>
    <w:rsid w:val="00A671A2"/>
    <w:rsid w:val="00A67A94"/>
    <w:rsid w:val="00A67D19"/>
    <w:rsid w:val="00A714A9"/>
    <w:rsid w:val="00A72180"/>
    <w:rsid w:val="00A748A3"/>
    <w:rsid w:val="00A77942"/>
    <w:rsid w:val="00A80BE1"/>
    <w:rsid w:val="00A81611"/>
    <w:rsid w:val="00A81CE8"/>
    <w:rsid w:val="00A82858"/>
    <w:rsid w:val="00A83DFA"/>
    <w:rsid w:val="00A86672"/>
    <w:rsid w:val="00A86924"/>
    <w:rsid w:val="00A874B9"/>
    <w:rsid w:val="00A87B4A"/>
    <w:rsid w:val="00A94BF3"/>
    <w:rsid w:val="00A9782A"/>
    <w:rsid w:val="00AA1658"/>
    <w:rsid w:val="00AA581B"/>
    <w:rsid w:val="00AA58CF"/>
    <w:rsid w:val="00AA74D3"/>
    <w:rsid w:val="00AA7CA8"/>
    <w:rsid w:val="00AB0777"/>
    <w:rsid w:val="00AB1F4C"/>
    <w:rsid w:val="00AB3C32"/>
    <w:rsid w:val="00AC01BC"/>
    <w:rsid w:val="00AC244A"/>
    <w:rsid w:val="00AC33EC"/>
    <w:rsid w:val="00AC5EB4"/>
    <w:rsid w:val="00AD1071"/>
    <w:rsid w:val="00AD2200"/>
    <w:rsid w:val="00AD5387"/>
    <w:rsid w:val="00AD60BD"/>
    <w:rsid w:val="00AE16EF"/>
    <w:rsid w:val="00AE1DF8"/>
    <w:rsid w:val="00AE2CEF"/>
    <w:rsid w:val="00AE37BF"/>
    <w:rsid w:val="00AE49F3"/>
    <w:rsid w:val="00AE5BB0"/>
    <w:rsid w:val="00AE6881"/>
    <w:rsid w:val="00AE731A"/>
    <w:rsid w:val="00AE7406"/>
    <w:rsid w:val="00AF122C"/>
    <w:rsid w:val="00AF17D1"/>
    <w:rsid w:val="00AF1CAB"/>
    <w:rsid w:val="00AF5686"/>
    <w:rsid w:val="00AF6FBE"/>
    <w:rsid w:val="00B00EB2"/>
    <w:rsid w:val="00B01137"/>
    <w:rsid w:val="00B02818"/>
    <w:rsid w:val="00B03215"/>
    <w:rsid w:val="00B042F0"/>
    <w:rsid w:val="00B045D0"/>
    <w:rsid w:val="00B07FCA"/>
    <w:rsid w:val="00B10738"/>
    <w:rsid w:val="00B11069"/>
    <w:rsid w:val="00B12CD2"/>
    <w:rsid w:val="00B137A6"/>
    <w:rsid w:val="00B14B7F"/>
    <w:rsid w:val="00B14FE1"/>
    <w:rsid w:val="00B2200B"/>
    <w:rsid w:val="00B25992"/>
    <w:rsid w:val="00B279C5"/>
    <w:rsid w:val="00B3265E"/>
    <w:rsid w:val="00B33624"/>
    <w:rsid w:val="00B35DE6"/>
    <w:rsid w:val="00B36503"/>
    <w:rsid w:val="00B367A5"/>
    <w:rsid w:val="00B40281"/>
    <w:rsid w:val="00B42460"/>
    <w:rsid w:val="00B42F0D"/>
    <w:rsid w:val="00B4305E"/>
    <w:rsid w:val="00B43A3A"/>
    <w:rsid w:val="00B47137"/>
    <w:rsid w:val="00B5773E"/>
    <w:rsid w:val="00B604D2"/>
    <w:rsid w:val="00B62742"/>
    <w:rsid w:val="00B639F4"/>
    <w:rsid w:val="00B6553B"/>
    <w:rsid w:val="00B7010B"/>
    <w:rsid w:val="00B71218"/>
    <w:rsid w:val="00B71470"/>
    <w:rsid w:val="00B72F52"/>
    <w:rsid w:val="00B7464E"/>
    <w:rsid w:val="00B75443"/>
    <w:rsid w:val="00B75697"/>
    <w:rsid w:val="00B75B81"/>
    <w:rsid w:val="00B76DBB"/>
    <w:rsid w:val="00B82AA7"/>
    <w:rsid w:val="00B82FDA"/>
    <w:rsid w:val="00B8618E"/>
    <w:rsid w:val="00B86565"/>
    <w:rsid w:val="00B903FE"/>
    <w:rsid w:val="00B934DF"/>
    <w:rsid w:val="00B93DCB"/>
    <w:rsid w:val="00B96EB0"/>
    <w:rsid w:val="00B96F4A"/>
    <w:rsid w:val="00BA1D80"/>
    <w:rsid w:val="00BA35FF"/>
    <w:rsid w:val="00BA617D"/>
    <w:rsid w:val="00BB2E4A"/>
    <w:rsid w:val="00BB400B"/>
    <w:rsid w:val="00BC1141"/>
    <w:rsid w:val="00BC340D"/>
    <w:rsid w:val="00BD1949"/>
    <w:rsid w:val="00BD1CCC"/>
    <w:rsid w:val="00BE0AC6"/>
    <w:rsid w:val="00BF0494"/>
    <w:rsid w:val="00BF3A41"/>
    <w:rsid w:val="00C02EA7"/>
    <w:rsid w:val="00C030DB"/>
    <w:rsid w:val="00C035F8"/>
    <w:rsid w:val="00C116A4"/>
    <w:rsid w:val="00C12C5F"/>
    <w:rsid w:val="00C16FE8"/>
    <w:rsid w:val="00C1795E"/>
    <w:rsid w:val="00C21926"/>
    <w:rsid w:val="00C25A86"/>
    <w:rsid w:val="00C266E0"/>
    <w:rsid w:val="00C31112"/>
    <w:rsid w:val="00C31489"/>
    <w:rsid w:val="00C3337F"/>
    <w:rsid w:val="00C3397E"/>
    <w:rsid w:val="00C35A05"/>
    <w:rsid w:val="00C4125C"/>
    <w:rsid w:val="00C42D06"/>
    <w:rsid w:val="00C46433"/>
    <w:rsid w:val="00C466E1"/>
    <w:rsid w:val="00C50DA1"/>
    <w:rsid w:val="00C53289"/>
    <w:rsid w:val="00C549D7"/>
    <w:rsid w:val="00C57C53"/>
    <w:rsid w:val="00C60D94"/>
    <w:rsid w:val="00C64EEF"/>
    <w:rsid w:val="00C65249"/>
    <w:rsid w:val="00C66D58"/>
    <w:rsid w:val="00C67D6F"/>
    <w:rsid w:val="00C71C66"/>
    <w:rsid w:val="00C75902"/>
    <w:rsid w:val="00C81324"/>
    <w:rsid w:val="00C82B22"/>
    <w:rsid w:val="00C840B1"/>
    <w:rsid w:val="00C86D35"/>
    <w:rsid w:val="00C906A7"/>
    <w:rsid w:val="00C9198C"/>
    <w:rsid w:val="00C92050"/>
    <w:rsid w:val="00C93543"/>
    <w:rsid w:val="00CA1837"/>
    <w:rsid w:val="00CA1AA8"/>
    <w:rsid w:val="00CA3649"/>
    <w:rsid w:val="00CA4A7F"/>
    <w:rsid w:val="00CA5B30"/>
    <w:rsid w:val="00CA5CB0"/>
    <w:rsid w:val="00CA7090"/>
    <w:rsid w:val="00CA7573"/>
    <w:rsid w:val="00CB274F"/>
    <w:rsid w:val="00CB3398"/>
    <w:rsid w:val="00CB4050"/>
    <w:rsid w:val="00CB5A79"/>
    <w:rsid w:val="00CB5FFD"/>
    <w:rsid w:val="00CB7203"/>
    <w:rsid w:val="00CB7F35"/>
    <w:rsid w:val="00CC0A2B"/>
    <w:rsid w:val="00CC283B"/>
    <w:rsid w:val="00CD3C22"/>
    <w:rsid w:val="00CE03CE"/>
    <w:rsid w:val="00CE235B"/>
    <w:rsid w:val="00CE44C4"/>
    <w:rsid w:val="00CE5807"/>
    <w:rsid w:val="00CE727B"/>
    <w:rsid w:val="00CF15FD"/>
    <w:rsid w:val="00CF3694"/>
    <w:rsid w:val="00CF619D"/>
    <w:rsid w:val="00CF7592"/>
    <w:rsid w:val="00D028E7"/>
    <w:rsid w:val="00D041D6"/>
    <w:rsid w:val="00D11285"/>
    <w:rsid w:val="00D11856"/>
    <w:rsid w:val="00D13221"/>
    <w:rsid w:val="00D13B46"/>
    <w:rsid w:val="00D15B8A"/>
    <w:rsid w:val="00D2027A"/>
    <w:rsid w:val="00D21765"/>
    <w:rsid w:val="00D217E3"/>
    <w:rsid w:val="00D23558"/>
    <w:rsid w:val="00D238A7"/>
    <w:rsid w:val="00D25BA8"/>
    <w:rsid w:val="00D263AD"/>
    <w:rsid w:val="00D32376"/>
    <w:rsid w:val="00D3437E"/>
    <w:rsid w:val="00D36C13"/>
    <w:rsid w:val="00D36D3D"/>
    <w:rsid w:val="00D371E9"/>
    <w:rsid w:val="00D4060A"/>
    <w:rsid w:val="00D42C9D"/>
    <w:rsid w:val="00D458C0"/>
    <w:rsid w:val="00D46852"/>
    <w:rsid w:val="00D5245B"/>
    <w:rsid w:val="00D53B62"/>
    <w:rsid w:val="00D548D6"/>
    <w:rsid w:val="00D55537"/>
    <w:rsid w:val="00D57DD7"/>
    <w:rsid w:val="00D57DDD"/>
    <w:rsid w:val="00D618E8"/>
    <w:rsid w:val="00D665E4"/>
    <w:rsid w:val="00D66D46"/>
    <w:rsid w:val="00D673B3"/>
    <w:rsid w:val="00D703AF"/>
    <w:rsid w:val="00D725B1"/>
    <w:rsid w:val="00D73A1C"/>
    <w:rsid w:val="00D7715A"/>
    <w:rsid w:val="00D80D1C"/>
    <w:rsid w:val="00D81E79"/>
    <w:rsid w:val="00D855F4"/>
    <w:rsid w:val="00D8752C"/>
    <w:rsid w:val="00D90FAF"/>
    <w:rsid w:val="00D93A7A"/>
    <w:rsid w:val="00DA168D"/>
    <w:rsid w:val="00DA30F6"/>
    <w:rsid w:val="00DA59D7"/>
    <w:rsid w:val="00DA5BAB"/>
    <w:rsid w:val="00DB56D3"/>
    <w:rsid w:val="00DC3022"/>
    <w:rsid w:val="00DC5980"/>
    <w:rsid w:val="00DD11FB"/>
    <w:rsid w:val="00DD4FF2"/>
    <w:rsid w:val="00DD7DE1"/>
    <w:rsid w:val="00DE0477"/>
    <w:rsid w:val="00DF41FD"/>
    <w:rsid w:val="00DF6C52"/>
    <w:rsid w:val="00E00EF2"/>
    <w:rsid w:val="00E0118A"/>
    <w:rsid w:val="00E01D3F"/>
    <w:rsid w:val="00E02438"/>
    <w:rsid w:val="00E02751"/>
    <w:rsid w:val="00E062D8"/>
    <w:rsid w:val="00E0652D"/>
    <w:rsid w:val="00E101C8"/>
    <w:rsid w:val="00E149D3"/>
    <w:rsid w:val="00E15AA1"/>
    <w:rsid w:val="00E161C3"/>
    <w:rsid w:val="00E179B5"/>
    <w:rsid w:val="00E17CA3"/>
    <w:rsid w:val="00E2174D"/>
    <w:rsid w:val="00E239A8"/>
    <w:rsid w:val="00E24856"/>
    <w:rsid w:val="00E269D9"/>
    <w:rsid w:val="00E308C8"/>
    <w:rsid w:val="00E32E62"/>
    <w:rsid w:val="00E42ABB"/>
    <w:rsid w:val="00E43FAC"/>
    <w:rsid w:val="00E4531B"/>
    <w:rsid w:val="00E514FF"/>
    <w:rsid w:val="00E52440"/>
    <w:rsid w:val="00E62FDB"/>
    <w:rsid w:val="00E65A21"/>
    <w:rsid w:val="00E65EDC"/>
    <w:rsid w:val="00E6616A"/>
    <w:rsid w:val="00E67A5F"/>
    <w:rsid w:val="00E709D8"/>
    <w:rsid w:val="00E730DB"/>
    <w:rsid w:val="00E74659"/>
    <w:rsid w:val="00E80686"/>
    <w:rsid w:val="00E80949"/>
    <w:rsid w:val="00E809D7"/>
    <w:rsid w:val="00E81254"/>
    <w:rsid w:val="00E81B39"/>
    <w:rsid w:val="00E81D06"/>
    <w:rsid w:val="00E82134"/>
    <w:rsid w:val="00E86205"/>
    <w:rsid w:val="00E8692C"/>
    <w:rsid w:val="00E90DBE"/>
    <w:rsid w:val="00E9107B"/>
    <w:rsid w:val="00E95FE2"/>
    <w:rsid w:val="00E96CA3"/>
    <w:rsid w:val="00EA02CB"/>
    <w:rsid w:val="00EA109E"/>
    <w:rsid w:val="00EB4826"/>
    <w:rsid w:val="00EB504C"/>
    <w:rsid w:val="00EB561D"/>
    <w:rsid w:val="00EC4BE2"/>
    <w:rsid w:val="00EC63FB"/>
    <w:rsid w:val="00EC6F08"/>
    <w:rsid w:val="00EC7E96"/>
    <w:rsid w:val="00EC7EA4"/>
    <w:rsid w:val="00ED2C1B"/>
    <w:rsid w:val="00ED5DCB"/>
    <w:rsid w:val="00ED6D1A"/>
    <w:rsid w:val="00EE3BA7"/>
    <w:rsid w:val="00EE57D7"/>
    <w:rsid w:val="00EE6556"/>
    <w:rsid w:val="00EE7945"/>
    <w:rsid w:val="00EF0749"/>
    <w:rsid w:val="00EF3D50"/>
    <w:rsid w:val="00EF5A5C"/>
    <w:rsid w:val="00F01A3B"/>
    <w:rsid w:val="00F027F1"/>
    <w:rsid w:val="00F05EEB"/>
    <w:rsid w:val="00F11FCD"/>
    <w:rsid w:val="00F12074"/>
    <w:rsid w:val="00F126E1"/>
    <w:rsid w:val="00F13076"/>
    <w:rsid w:val="00F1335E"/>
    <w:rsid w:val="00F13A1C"/>
    <w:rsid w:val="00F13FEC"/>
    <w:rsid w:val="00F14E94"/>
    <w:rsid w:val="00F22276"/>
    <w:rsid w:val="00F2242B"/>
    <w:rsid w:val="00F23DA9"/>
    <w:rsid w:val="00F25FD3"/>
    <w:rsid w:val="00F273A3"/>
    <w:rsid w:val="00F36F99"/>
    <w:rsid w:val="00F37299"/>
    <w:rsid w:val="00F40C93"/>
    <w:rsid w:val="00F46803"/>
    <w:rsid w:val="00F479A7"/>
    <w:rsid w:val="00F479B8"/>
    <w:rsid w:val="00F525A6"/>
    <w:rsid w:val="00F63F37"/>
    <w:rsid w:val="00F67C58"/>
    <w:rsid w:val="00F73A36"/>
    <w:rsid w:val="00F83D6C"/>
    <w:rsid w:val="00F93584"/>
    <w:rsid w:val="00F947E7"/>
    <w:rsid w:val="00F94BFE"/>
    <w:rsid w:val="00F963B0"/>
    <w:rsid w:val="00FA0479"/>
    <w:rsid w:val="00FA0D6E"/>
    <w:rsid w:val="00FA6540"/>
    <w:rsid w:val="00FA682C"/>
    <w:rsid w:val="00FA6CD0"/>
    <w:rsid w:val="00FA75BB"/>
    <w:rsid w:val="00FB0009"/>
    <w:rsid w:val="00FB0A78"/>
    <w:rsid w:val="00FB0BED"/>
    <w:rsid w:val="00FB0CD5"/>
    <w:rsid w:val="00FB0E18"/>
    <w:rsid w:val="00FB1041"/>
    <w:rsid w:val="00FB4399"/>
    <w:rsid w:val="00FB4534"/>
    <w:rsid w:val="00FB5169"/>
    <w:rsid w:val="00FB55C2"/>
    <w:rsid w:val="00FB608A"/>
    <w:rsid w:val="00FC0193"/>
    <w:rsid w:val="00FC11C4"/>
    <w:rsid w:val="00FC366A"/>
    <w:rsid w:val="00FC49B5"/>
    <w:rsid w:val="00FC700F"/>
    <w:rsid w:val="00FD00F4"/>
    <w:rsid w:val="00FD0440"/>
    <w:rsid w:val="00FD6474"/>
    <w:rsid w:val="00FD7CAB"/>
    <w:rsid w:val="00FE1E55"/>
    <w:rsid w:val="00FE5FD8"/>
    <w:rsid w:val="00FE7034"/>
    <w:rsid w:val="00FE70EF"/>
    <w:rsid w:val="00FF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CC0A97"/>
  <w15:chartTrackingRefBased/>
  <w15:docId w15:val="{B33888E5-CE23-4232-BAA2-E8C5EDFA7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273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E6EB5"/>
    <w:pPr>
      <w:keepNext/>
      <w:keepLines/>
      <w:numPr>
        <w:numId w:val="4"/>
      </w:numPr>
      <w:spacing w:before="240" w:after="240"/>
      <w:jc w:val="left"/>
      <w:outlineLvl w:val="0"/>
    </w:pPr>
    <w:rPr>
      <w:rFonts w:eastAsiaTheme="majorEastAsia" w:cstheme="majorBidi"/>
      <w:b/>
      <w:caps/>
      <w:color w:val="0065E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E6EB5"/>
    <w:pPr>
      <w:keepNext/>
      <w:keepLines/>
      <w:numPr>
        <w:ilvl w:val="1"/>
        <w:numId w:val="4"/>
      </w:numPr>
      <w:spacing w:before="40" w:after="0"/>
      <w:outlineLvl w:val="1"/>
    </w:pPr>
    <w:rPr>
      <w:rFonts w:eastAsiaTheme="majorEastAsia" w:cstheme="majorBidi"/>
      <w:b/>
      <w:color w:val="0065EF"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41839"/>
    <w:pPr>
      <w:keepNext/>
      <w:keepLines/>
      <w:spacing w:before="40" w:after="240"/>
      <w:outlineLvl w:val="2"/>
    </w:pPr>
    <w:rPr>
      <w:rFonts w:eastAsiaTheme="majorEastAsia" w:cstheme="majorBidi"/>
      <w:color w:val="0065E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D25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D25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D25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6D25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D25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D258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erpodetexto">
    <w:name w:val="Cuerpo de texto"/>
    <w:basedOn w:val="Sangra2detindependiente"/>
    <w:link w:val="CuerpodetextoCar"/>
    <w:rsid w:val="00AB3C32"/>
    <w:pPr>
      <w:widowControl w:val="0"/>
      <w:autoSpaceDE w:val="0"/>
      <w:autoSpaceDN w:val="0"/>
      <w:spacing w:before="100" w:after="0" w:line="245" w:lineRule="auto"/>
      <w:ind w:left="0" w:right="794" w:firstLine="454"/>
    </w:pPr>
    <w:rPr>
      <w:rFonts w:ascii="Objektiv Mk1" w:eastAsia="Objektiv Mk1" w:hAnsi="Objektiv Mk1" w:cs="Objektiv Mk1"/>
      <w:color w:val="656D72"/>
      <w:spacing w:val="-2"/>
      <w:szCs w:val="26"/>
    </w:rPr>
  </w:style>
  <w:style w:type="character" w:customStyle="1" w:styleId="CuerpodetextoCar">
    <w:name w:val="Cuerpo de texto Car"/>
    <w:basedOn w:val="TextoindependienteCar"/>
    <w:link w:val="Cuerpodetexto"/>
    <w:rsid w:val="00AB3C32"/>
    <w:rPr>
      <w:rFonts w:ascii="Objektiv Mk1" w:eastAsia="Objektiv Mk1" w:hAnsi="Objektiv Mk1" w:cs="Objektiv Mk1"/>
      <w:color w:val="656D72"/>
      <w:spacing w:val="-2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AB3C3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B3C32"/>
  </w:style>
  <w:style w:type="paragraph" w:customStyle="1" w:styleId="Negrita">
    <w:name w:val="Negrita"/>
    <w:basedOn w:val="Normal"/>
    <w:link w:val="NegritaCar"/>
    <w:autoRedefine/>
    <w:qFormat/>
    <w:rsid w:val="00AB1F4C"/>
    <w:pPr>
      <w:widowControl w:val="0"/>
      <w:numPr>
        <w:numId w:val="2"/>
      </w:numPr>
      <w:autoSpaceDE w:val="0"/>
      <w:autoSpaceDN w:val="0"/>
      <w:spacing w:after="0" w:line="240" w:lineRule="auto"/>
    </w:pPr>
    <w:rPr>
      <w:rFonts w:eastAsia="Objektiv Mk1" w:cs="Objektiv Mk1"/>
      <w:b/>
      <w:color w:val="000000" w:themeColor="text1"/>
    </w:rPr>
  </w:style>
  <w:style w:type="character" w:customStyle="1" w:styleId="NegritaCar">
    <w:name w:val="Negrita Car"/>
    <w:basedOn w:val="Fuentedeprrafopredeter"/>
    <w:link w:val="Negrita"/>
    <w:rsid w:val="00AB1F4C"/>
    <w:rPr>
      <w:rFonts w:ascii="Times New Roman" w:eastAsia="Objektiv Mk1" w:hAnsi="Times New Roman" w:cs="Objektiv Mk1"/>
      <w:b/>
      <w:color w:val="000000" w:themeColor="text1"/>
      <w:sz w:val="24"/>
    </w:rPr>
  </w:style>
  <w:style w:type="paragraph" w:customStyle="1" w:styleId="Destacado1">
    <w:name w:val="Destacado 1"/>
    <w:basedOn w:val="Normal"/>
    <w:link w:val="Destacado1Car"/>
    <w:rsid w:val="00AB3C32"/>
    <w:pPr>
      <w:widowControl w:val="0"/>
      <w:autoSpaceDE w:val="0"/>
      <w:autoSpaceDN w:val="0"/>
      <w:spacing w:before="236" w:after="0" w:line="240" w:lineRule="auto"/>
      <w:ind w:left="630"/>
    </w:pPr>
    <w:rPr>
      <w:rFonts w:ascii="Objektiv Mk1" w:eastAsia="Objektiv Mk1" w:hAnsi="Objektiv Mk1" w:cs="Objektiv Mk1"/>
      <w:b/>
      <w:i/>
      <w:color w:val="2F68B2"/>
    </w:rPr>
  </w:style>
  <w:style w:type="character" w:customStyle="1" w:styleId="Destacado1Car">
    <w:name w:val="Destacado 1 Car"/>
    <w:basedOn w:val="Fuentedeprrafopredeter"/>
    <w:link w:val="Destacado1"/>
    <w:rsid w:val="00AB3C32"/>
    <w:rPr>
      <w:rFonts w:ascii="Objektiv Mk1" w:eastAsia="Objektiv Mk1" w:hAnsi="Objektiv Mk1" w:cs="Objektiv Mk1"/>
      <w:b/>
      <w:i/>
      <w:color w:val="2F68B2"/>
      <w:sz w:val="26"/>
    </w:rPr>
  </w:style>
  <w:style w:type="paragraph" w:customStyle="1" w:styleId="Piedefotoodetalle">
    <w:name w:val="Pie de foto o detalle"/>
    <w:basedOn w:val="Normal"/>
    <w:link w:val="PiedefotoodetalleCar"/>
    <w:autoRedefine/>
    <w:qFormat/>
    <w:rsid w:val="009C4667"/>
    <w:pPr>
      <w:widowControl w:val="0"/>
      <w:autoSpaceDE w:val="0"/>
      <w:autoSpaceDN w:val="0"/>
      <w:spacing w:before="180" w:after="0" w:line="240" w:lineRule="auto"/>
      <w:ind w:left="623"/>
    </w:pPr>
    <w:rPr>
      <w:rFonts w:eastAsia="Objektiv Mk1" w:cs="Objektiv Mk1"/>
      <w:color w:val="919BA0"/>
      <w:sz w:val="18"/>
    </w:rPr>
  </w:style>
  <w:style w:type="character" w:customStyle="1" w:styleId="PiedefotoodetalleCar">
    <w:name w:val="Pie de foto o detalle Car"/>
    <w:basedOn w:val="Fuentedeprrafopredeter"/>
    <w:link w:val="Piedefotoodetalle"/>
    <w:rsid w:val="009C4667"/>
    <w:rPr>
      <w:rFonts w:eastAsia="Objektiv Mk1" w:cs="Objektiv Mk1"/>
      <w:color w:val="919BA0"/>
      <w:sz w:val="18"/>
    </w:rPr>
  </w:style>
  <w:style w:type="paragraph" w:customStyle="1" w:styleId="Titulo1">
    <w:name w:val="Titulo1"/>
    <w:basedOn w:val="Ttulo1"/>
    <w:link w:val="Titulo1Car"/>
    <w:autoRedefine/>
    <w:qFormat/>
    <w:rsid w:val="0008717F"/>
    <w:pPr>
      <w:keepNext w:val="0"/>
      <w:keepLines w:val="0"/>
      <w:widowControl w:val="0"/>
      <w:autoSpaceDE w:val="0"/>
      <w:autoSpaceDN w:val="0"/>
      <w:spacing w:before="247" w:line="240" w:lineRule="auto"/>
    </w:pPr>
    <w:rPr>
      <w:rFonts w:eastAsia="Objektiv Mk1" w:cs="Objektiv Mk1"/>
      <w:bCs/>
      <w:szCs w:val="28"/>
    </w:rPr>
  </w:style>
  <w:style w:type="character" w:customStyle="1" w:styleId="Titulo1Car">
    <w:name w:val="Titulo1 Car"/>
    <w:basedOn w:val="Ttulo1Car"/>
    <w:link w:val="Titulo1"/>
    <w:rsid w:val="0008717F"/>
    <w:rPr>
      <w:rFonts w:ascii="Times New Roman" w:eastAsia="Objektiv Mk1" w:hAnsi="Times New Roman" w:cs="Objektiv Mk1"/>
      <w:b/>
      <w:bCs/>
      <w:caps/>
      <w:color w:val="0065EF"/>
      <w:sz w:val="32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4E6EB5"/>
    <w:rPr>
      <w:rFonts w:ascii="Times New Roman" w:eastAsiaTheme="majorEastAsia" w:hAnsi="Times New Roman" w:cstheme="majorBidi"/>
      <w:b/>
      <w:caps/>
      <w:color w:val="0065EF"/>
      <w:sz w:val="32"/>
      <w:szCs w:val="32"/>
    </w:rPr>
  </w:style>
  <w:style w:type="paragraph" w:customStyle="1" w:styleId="Testimonio">
    <w:name w:val="Testimonio"/>
    <w:basedOn w:val="Normal"/>
    <w:link w:val="TestimonioCar"/>
    <w:autoRedefine/>
    <w:qFormat/>
    <w:rsid w:val="006D2584"/>
    <w:pPr>
      <w:widowControl w:val="0"/>
      <w:autoSpaceDE w:val="0"/>
      <w:autoSpaceDN w:val="0"/>
      <w:spacing w:before="205" w:after="0" w:line="240" w:lineRule="auto"/>
      <w:ind w:left="1255" w:right="2013"/>
    </w:pPr>
    <w:rPr>
      <w:rFonts w:eastAsia="Objektiv Mk1" w:cs="Objektiv Mk1"/>
      <w:b/>
      <w:color w:val="919BA0"/>
      <w:spacing w:val="-7"/>
    </w:rPr>
  </w:style>
  <w:style w:type="character" w:customStyle="1" w:styleId="TestimonioCar">
    <w:name w:val="Testimonio Car"/>
    <w:basedOn w:val="Fuentedeprrafopredeter"/>
    <w:link w:val="Testimonio"/>
    <w:rsid w:val="006D2584"/>
    <w:rPr>
      <w:rFonts w:eastAsia="Objektiv Mk1" w:cs="Objektiv Mk1"/>
      <w:b/>
      <w:color w:val="919BA0"/>
      <w:spacing w:val="-7"/>
    </w:rPr>
  </w:style>
  <w:style w:type="paragraph" w:customStyle="1" w:styleId="Ttulos">
    <w:name w:val="Títulos"/>
    <w:basedOn w:val="Ttulo"/>
    <w:link w:val="TtulosCar"/>
    <w:rsid w:val="00AB3C32"/>
    <w:pPr>
      <w:widowControl w:val="0"/>
      <w:autoSpaceDE w:val="0"/>
      <w:autoSpaceDN w:val="0"/>
      <w:spacing w:before="100"/>
      <w:ind w:left="1255" w:right="1785"/>
      <w:contextualSpacing w:val="0"/>
    </w:pPr>
    <w:rPr>
      <w:rFonts w:ascii="Objektiv Mk1 XBold" w:eastAsia="Objektiv Mk1 XBold" w:hAnsi="Objektiv Mk1 XBold" w:cs="Objektiv Mk1 XBold"/>
      <w:b w:val="0"/>
      <w:bCs/>
      <w:spacing w:val="0"/>
      <w:kern w:val="0"/>
      <w:sz w:val="120"/>
      <w:szCs w:val="120"/>
    </w:rPr>
  </w:style>
  <w:style w:type="character" w:customStyle="1" w:styleId="TtulosCar">
    <w:name w:val="Títulos Car"/>
    <w:basedOn w:val="TtuloCar"/>
    <w:link w:val="Ttulos"/>
    <w:rsid w:val="00AB3C32"/>
    <w:rPr>
      <w:rFonts w:ascii="Objektiv Mk1 XBold" w:eastAsia="Objektiv Mk1 XBold" w:hAnsi="Objektiv Mk1 XBold" w:cs="Objektiv Mk1 XBold"/>
      <w:b w:val="0"/>
      <w:bCs/>
      <w:caps/>
      <w:color w:val="0065EF"/>
      <w:spacing w:val="-10"/>
      <w:kern w:val="28"/>
      <w:sz w:val="120"/>
      <w:szCs w:val="120"/>
    </w:rPr>
  </w:style>
  <w:style w:type="paragraph" w:styleId="Ttulo">
    <w:name w:val="Title"/>
    <w:aliases w:val="Título documento"/>
    <w:basedOn w:val="Normal"/>
    <w:next w:val="Normal"/>
    <w:link w:val="TtuloCar"/>
    <w:autoRedefine/>
    <w:uiPriority w:val="10"/>
    <w:qFormat/>
    <w:rsid w:val="00404D86"/>
    <w:pPr>
      <w:spacing w:after="0" w:line="240" w:lineRule="auto"/>
      <w:contextualSpacing/>
      <w:jc w:val="center"/>
    </w:pPr>
    <w:rPr>
      <w:rFonts w:eastAsiaTheme="majorEastAsia" w:cstheme="majorBidi"/>
      <w:b/>
      <w:caps/>
      <w:color w:val="0065EF"/>
      <w:spacing w:val="-10"/>
      <w:kern w:val="28"/>
      <w:sz w:val="72"/>
      <w:szCs w:val="56"/>
    </w:rPr>
  </w:style>
  <w:style w:type="character" w:customStyle="1" w:styleId="TtuloCar">
    <w:name w:val="Título Car"/>
    <w:aliases w:val="Título documento Car"/>
    <w:basedOn w:val="Fuentedeprrafopredeter"/>
    <w:link w:val="Ttulo"/>
    <w:uiPriority w:val="10"/>
    <w:rsid w:val="00404D86"/>
    <w:rPr>
      <w:rFonts w:eastAsiaTheme="majorEastAsia" w:cstheme="majorBidi"/>
      <w:b/>
      <w:caps/>
      <w:color w:val="0065EF"/>
      <w:spacing w:val="-10"/>
      <w:kern w:val="28"/>
      <w:sz w:val="72"/>
      <w:szCs w:val="56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AB3C3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AB3C32"/>
  </w:style>
  <w:style w:type="paragraph" w:styleId="Encabezado">
    <w:name w:val="header"/>
    <w:basedOn w:val="Normal"/>
    <w:link w:val="EncabezadoCar"/>
    <w:uiPriority w:val="99"/>
    <w:unhideWhenUsed/>
    <w:rsid w:val="00B367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67A5"/>
  </w:style>
  <w:style w:type="paragraph" w:styleId="Piedepgina">
    <w:name w:val="footer"/>
    <w:basedOn w:val="Normal"/>
    <w:link w:val="PiedepginaCar"/>
    <w:uiPriority w:val="99"/>
    <w:unhideWhenUsed/>
    <w:rsid w:val="00B367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67A5"/>
  </w:style>
  <w:style w:type="paragraph" w:styleId="TDC1">
    <w:name w:val="toc 1"/>
    <w:basedOn w:val="Normal"/>
    <w:uiPriority w:val="39"/>
    <w:rsid w:val="00163CEC"/>
    <w:pPr>
      <w:spacing w:before="360" w:after="0"/>
      <w:jc w:val="left"/>
    </w:pPr>
    <w:rPr>
      <w:rFonts w:asciiTheme="majorHAnsi" w:hAnsiTheme="majorHAnsi"/>
      <w:b/>
      <w:bCs/>
      <w:caps/>
      <w:szCs w:val="24"/>
    </w:rPr>
  </w:style>
  <w:style w:type="paragraph" w:styleId="TtuloTDC">
    <w:name w:val="TOC Heading"/>
    <w:basedOn w:val="Ttulo1"/>
    <w:next w:val="Normal"/>
    <w:autoRedefine/>
    <w:uiPriority w:val="39"/>
    <w:unhideWhenUsed/>
    <w:qFormat/>
    <w:rsid w:val="00991A97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163CEC"/>
    <w:rPr>
      <w:color w:val="0563C1" w:themeColor="hyperlink"/>
      <w:u w:val="single"/>
    </w:rPr>
  </w:style>
  <w:style w:type="paragraph" w:styleId="Sinespaciado">
    <w:name w:val="No Spacing"/>
    <w:link w:val="SinespaciadoCar"/>
    <w:autoRedefine/>
    <w:uiPriority w:val="1"/>
    <w:qFormat/>
    <w:rsid w:val="00A60679"/>
    <w:pPr>
      <w:numPr>
        <w:numId w:val="1"/>
      </w:numPr>
      <w:spacing w:after="0" w:line="240" w:lineRule="auto"/>
      <w:jc w:val="both"/>
    </w:pPr>
    <w:rPr>
      <w:color w:val="6F7276"/>
    </w:rPr>
  </w:style>
  <w:style w:type="character" w:styleId="nfasisintenso">
    <w:name w:val="Intense Emphasis"/>
    <w:aliases w:val="Destacado"/>
    <w:basedOn w:val="CuerpodetextoCar"/>
    <w:uiPriority w:val="21"/>
    <w:qFormat/>
    <w:rsid w:val="005A003E"/>
    <w:rPr>
      <w:rFonts w:asciiTheme="majorHAnsi" w:eastAsia="Objektiv Mk1" w:hAnsiTheme="majorHAnsi" w:cs="Objektiv Mk1"/>
      <w:b w:val="0"/>
      <w:i/>
      <w:iCs/>
      <w:color w:val="0065EF"/>
      <w:spacing w:val="-2"/>
      <w:sz w:val="22"/>
      <w:szCs w:val="26"/>
    </w:rPr>
  </w:style>
  <w:style w:type="character" w:customStyle="1" w:styleId="Ttulo2Car">
    <w:name w:val="Título 2 Car"/>
    <w:basedOn w:val="Fuentedeprrafopredeter"/>
    <w:link w:val="Ttulo2"/>
    <w:uiPriority w:val="9"/>
    <w:rsid w:val="004E6EB5"/>
    <w:rPr>
      <w:rFonts w:ascii="Times New Roman" w:eastAsiaTheme="majorEastAsia" w:hAnsi="Times New Roman" w:cstheme="majorBidi"/>
      <w:b/>
      <w:color w:val="0065EF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41839"/>
    <w:rPr>
      <w:rFonts w:eastAsiaTheme="majorEastAsia" w:cstheme="majorBidi"/>
      <w:color w:val="0065EF"/>
      <w:sz w:val="24"/>
      <w:szCs w:val="24"/>
    </w:rPr>
  </w:style>
  <w:style w:type="paragraph" w:styleId="Prrafodelista">
    <w:name w:val="List Paragraph"/>
    <w:basedOn w:val="Normal"/>
    <w:uiPriority w:val="34"/>
    <w:qFormat/>
    <w:rsid w:val="00C466E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E7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aliases w:val="Tabla U-tad"/>
    <w:basedOn w:val="Tablanormal"/>
    <w:uiPriority w:val="46"/>
    <w:rsid w:val="002139AB"/>
    <w:pPr>
      <w:spacing w:after="0" w:line="240" w:lineRule="auto"/>
      <w:jc w:val="center"/>
    </w:pPr>
    <w:rPr>
      <w:color w:val="7F7F7F" w:themeColor="text1" w:themeTint="80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65EF"/>
        </w:tcBorders>
        <w:shd w:val="clear" w:color="auto" w:fill="auto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rFonts w:asciiTheme="minorHAnsi" w:hAnsiTheme="minorHAnsi"/>
        <w:b w:val="0"/>
        <w:bCs/>
        <w:sz w:val="22"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43"/>
    <w:rsid w:val="00AE73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AE73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5">
    <w:name w:val="Grid Table 2 Accent 5"/>
    <w:basedOn w:val="Tablanormal"/>
    <w:uiPriority w:val="47"/>
    <w:rsid w:val="00AE731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AE73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AE73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AE73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AE73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AE73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-nfasis4">
    <w:name w:val="Grid Table 6 Colorful Accent 4"/>
    <w:basedOn w:val="Tablanormal"/>
    <w:uiPriority w:val="51"/>
    <w:rsid w:val="00AE731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AE731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AE731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lista1clara-nfasis5">
    <w:name w:val="List Table 1 Light Accent 5"/>
    <w:basedOn w:val="Tablanormal"/>
    <w:uiPriority w:val="46"/>
    <w:rsid w:val="00AE73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1clara-nfasis1">
    <w:name w:val="List Table 1 Light Accent 1"/>
    <w:basedOn w:val="Tablanormal"/>
    <w:uiPriority w:val="46"/>
    <w:rsid w:val="00AE73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2-nfasis5">
    <w:name w:val="List Table 2 Accent 5"/>
    <w:basedOn w:val="Tablanormal"/>
    <w:uiPriority w:val="47"/>
    <w:rsid w:val="00AE731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3-nfasis5">
    <w:name w:val="List Table 3 Accent 5"/>
    <w:basedOn w:val="Tablanormal"/>
    <w:uiPriority w:val="48"/>
    <w:rsid w:val="00AE731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E731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concuadrcula1clara-nfasis5">
    <w:name w:val="Grid Table 1 Light Accent 5"/>
    <w:basedOn w:val="Tablanormal"/>
    <w:uiPriority w:val="46"/>
    <w:rsid w:val="00AE731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AE731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AE731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Estilo1">
    <w:name w:val="Estilo1"/>
    <w:basedOn w:val="Tablanormal"/>
    <w:uiPriority w:val="99"/>
    <w:rsid w:val="008D78A0"/>
    <w:pPr>
      <w:spacing w:after="0" w:line="240" w:lineRule="auto"/>
    </w:pPr>
    <w:tblPr/>
  </w:style>
  <w:style w:type="table" w:styleId="Tablaconcuadrcula1clara-nfasis3">
    <w:name w:val="Grid Table 1 Light Accent 3"/>
    <w:basedOn w:val="Tablanormal"/>
    <w:uiPriority w:val="46"/>
    <w:rsid w:val="008D78A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5">
    <w:name w:val="Grid Table 3 Accent 5"/>
    <w:basedOn w:val="Tablanormal"/>
    <w:uiPriority w:val="48"/>
    <w:rsid w:val="00FB0A7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FB0A7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6D258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6D258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6D258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6D258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rsid w:val="006D258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6D258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D258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D2584"/>
    <w:rPr>
      <w:rFonts w:eastAsiaTheme="minorEastAsia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qFormat/>
    <w:rsid w:val="006D2584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58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584"/>
    <w:rPr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6D2584"/>
    <w:rPr>
      <w:smallCaps/>
      <w:color w:val="5A5A5A" w:themeColor="text1" w:themeTint="A5"/>
    </w:rPr>
  </w:style>
  <w:style w:type="paragraph" w:styleId="TDC2">
    <w:name w:val="toc 2"/>
    <w:basedOn w:val="Normal"/>
    <w:next w:val="Normal"/>
    <w:autoRedefine/>
    <w:uiPriority w:val="39"/>
    <w:unhideWhenUsed/>
    <w:rsid w:val="00A60679"/>
    <w:pPr>
      <w:spacing w:before="240" w:after="0"/>
      <w:jc w:val="left"/>
    </w:pPr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60679"/>
    <w:pPr>
      <w:spacing w:after="0"/>
      <w:ind w:left="22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A60679"/>
    <w:pPr>
      <w:spacing w:after="0"/>
      <w:ind w:left="44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A60679"/>
    <w:pPr>
      <w:spacing w:after="0"/>
      <w:ind w:left="66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A60679"/>
    <w:pPr>
      <w:spacing w:after="0"/>
      <w:ind w:left="88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A60679"/>
    <w:pPr>
      <w:spacing w:after="0"/>
      <w:ind w:left="110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A60679"/>
    <w:pPr>
      <w:spacing w:after="0"/>
      <w:ind w:left="132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A60679"/>
    <w:pPr>
      <w:spacing w:after="0"/>
      <w:ind w:left="1540"/>
      <w:jc w:val="left"/>
    </w:pPr>
    <w:rPr>
      <w:sz w:val="20"/>
      <w:szCs w:val="20"/>
    </w:rPr>
  </w:style>
  <w:style w:type="paragraph" w:customStyle="1" w:styleId="Subttulo1">
    <w:name w:val="Subtítulo 1"/>
    <w:basedOn w:val="Ttulo1"/>
    <w:link w:val="Subttulo1Car"/>
    <w:autoRedefine/>
    <w:qFormat/>
    <w:rsid w:val="00404D86"/>
    <w:pPr>
      <w:keepNext w:val="0"/>
      <w:keepLines w:val="0"/>
      <w:widowControl w:val="0"/>
      <w:autoSpaceDE w:val="0"/>
      <w:autoSpaceDN w:val="0"/>
      <w:spacing w:before="247" w:line="240" w:lineRule="auto"/>
    </w:pPr>
    <w:rPr>
      <w:rFonts w:asciiTheme="majorHAnsi" w:eastAsia="Objektiv Mk1" w:hAnsiTheme="majorHAnsi" w:cs="Objektiv Mk1"/>
      <w:bCs/>
      <w:caps w:val="0"/>
      <w:color w:val="auto"/>
      <w:sz w:val="40"/>
      <w:szCs w:val="28"/>
    </w:rPr>
  </w:style>
  <w:style w:type="character" w:customStyle="1" w:styleId="Subttulo1Car">
    <w:name w:val="Subtítulo 1 Car"/>
    <w:basedOn w:val="Fuentedeprrafopredeter"/>
    <w:link w:val="Subttulo1"/>
    <w:rsid w:val="00404D86"/>
    <w:rPr>
      <w:rFonts w:asciiTheme="majorHAnsi" w:eastAsia="Objektiv Mk1" w:hAnsiTheme="majorHAnsi" w:cs="Objektiv Mk1"/>
      <w:b/>
      <w:bCs/>
      <w:sz w:val="40"/>
      <w:szCs w:val="28"/>
    </w:rPr>
  </w:style>
  <w:style w:type="paragraph" w:customStyle="1" w:styleId="Default">
    <w:name w:val="Default"/>
    <w:rsid w:val="0037719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tulodellibro">
    <w:name w:val="Book Title"/>
    <w:basedOn w:val="Fuentedeprrafopredeter"/>
    <w:uiPriority w:val="33"/>
    <w:qFormat/>
    <w:rsid w:val="005115A5"/>
    <w:rPr>
      <w:b/>
      <w:bCs/>
      <w:i/>
      <w:iCs/>
      <w:spacing w:val="5"/>
    </w:rPr>
  </w:style>
  <w:style w:type="character" w:styleId="nfasis">
    <w:name w:val="Emphasis"/>
    <w:basedOn w:val="Fuentedeprrafopredeter"/>
    <w:uiPriority w:val="20"/>
    <w:qFormat/>
    <w:rsid w:val="005115A5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281503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4A57BC"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4A57B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7BC"/>
    <w:rPr>
      <w:i/>
      <w:iCs/>
      <w:color w:val="404040" w:themeColor="text1" w:themeTint="BF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D677A"/>
    <w:rPr>
      <w:color w:val="6F7276"/>
    </w:rPr>
  </w:style>
  <w:style w:type="character" w:styleId="Referenciaintensa">
    <w:name w:val="Intense Reference"/>
    <w:basedOn w:val="Fuentedeprrafopredeter"/>
    <w:uiPriority w:val="32"/>
    <w:qFormat/>
    <w:rsid w:val="00322788"/>
    <w:rPr>
      <w:b/>
      <w:bCs/>
      <w:smallCaps/>
      <w:color w:val="4472C4" w:themeColor="accent1"/>
      <w:spacing w:val="5"/>
    </w:rPr>
  </w:style>
  <w:style w:type="paragraph" w:styleId="NormalWeb">
    <w:name w:val="Normal (Web)"/>
    <w:basedOn w:val="Normal"/>
    <w:uiPriority w:val="99"/>
    <w:unhideWhenUsed/>
    <w:rsid w:val="00837CE6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ES_tradnl"/>
    </w:rPr>
  </w:style>
  <w:style w:type="paragraph" w:customStyle="1" w:styleId="paragraph">
    <w:name w:val="paragraph"/>
    <w:basedOn w:val="Normal"/>
    <w:rsid w:val="00DE0477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DE0477"/>
  </w:style>
  <w:style w:type="character" w:customStyle="1" w:styleId="eop">
    <w:name w:val="eop"/>
    <w:basedOn w:val="Fuentedeprrafopredeter"/>
    <w:rsid w:val="00DE0477"/>
  </w:style>
  <w:style w:type="character" w:customStyle="1" w:styleId="scxw180787457">
    <w:name w:val="scxw180787457"/>
    <w:basedOn w:val="Fuentedeprrafopredeter"/>
    <w:rsid w:val="00DE0477"/>
  </w:style>
  <w:style w:type="table" w:styleId="Tablaconcuadrcula5oscura-nfasis1">
    <w:name w:val="Grid Table 5 Dark Accent 1"/>
    <w:basedOn w:val="Tablanormal"/>
    <w:uiPriority w:val="50"/>
    <w:rsid w:val="00DE04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shd w:val="clear" w:color="auto" w:fill="0065EF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0065E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EDEDED" w:themeFill="accent3" w:themeFillTint="33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A6D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A6D24"/>
    <w:rPr>
      <w:rFonts w:ascii="Consolas" w:hAnsi="Consolas"/>
      <w:color w:val="6F727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kaggle.com/datasets/rishikumarrajvansh/marketing-analytics/data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ecaria\Definitivos\Documento%20U-tad%20con%20portada_Vectorizad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29C1E5AFD0DF40BDFFB8F6A2F90213" ma:contentTypeVersion="11" ma:contentTypeDescription="Crear nuevo documento." ma:contentTypeScope="" ma:versionID="79e24f07c2dc9325fbf989afe78f063a">
  <xsd:schema xmlns:xsd="http://www.w3.org/2001/XMLSchema" xmlns:xs="http://www.w3.org/2001/XMLSchema" xmlns:p="http://schemas.microsoft.com/office/2006/metadata/properties" xmlns:ns2="04367d35-05f8-4d27-84cb-08f28eba9f8c" targetNamespace="http://schemas.microsoft.com/office/2006/metadata/properties" ma:root="true" ma:fieldsID="5f26543b784e2ffbf4092efe642c24e5" ns2:_="">
    <xsd:import namespace="04367d35-05f8-4d27-84cb-08f28eba9f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67d35-05f8-4d27-84cb-08f28eba9f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7deafdd-2578-4677-bdc7-92681a7a0d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367d35-05f8-4d27-84cb-08f28eba9f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61D73C-179F-4C71-B62C-C91791D774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EEEC37-76F2-4CA2-8F10-3053C507A6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CE02E4-D698-4006-B756-C4F3DC69A2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367d35-05f8-4d27-84cb-08f28eba9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2155FF-747E-4CA8-A0EE-F265FA2E0264}">
  <ds:schemaRefs>
    <ds:schemaRef ds:uri="http://schemas.microsoft.com/office/2006/metadata/properties"/>
    <ds:schemaRef ds:uri="http://schemas.microsoft.com/office/infopath/2007/PartnerControls"/>
    <ds:schemaRef ds:uri="04367d35-05f8-4d27-84cb-08f28eba9f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 U-tad con portada_Vectorizado</Template>
  <TotalTime>58</TotalTime>
  <Pages>13</Pages>
  <Words>1087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X. de San Sebastián Jiménez</dc:creator>
  <cp:keywords/>
  <dc:description/>
  <cp:lastModifiedBy>Alfonso Nieto Garcia</cp:lastModifiedBy>
  <cp:revision>55</cp:revision>
  <cp:lastPrinted>2025-10-15T19:05:00Z</cp:lastPrinted>
  <dcterms:created xsi:type="dcterms:W3CDTF">2025-03-07T20:24:00Z</dcterms:created>
  <dcterms:modified xsi:type="dcterms:W3CDTF">2025-10-15T19:05:00Z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0x0101004E29C1E5AFD0DF40BDFFB8F6A2F90213</vt:lpwstr>
  </property>
</Properties>
</file>